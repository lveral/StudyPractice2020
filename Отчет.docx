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9D0" w:rsidRPr="00D329D2" w:rsidRDefault="00D329D2" w:rsidP="005D17F3">
      <w:pPr>
        <w:pStyle w:val="af5"/>
        <w:jc w:val="center"/>
        <w:rPr>
          <w:caps/>
          <w:sz w:val="24"/>
        </w:rPr>
      </w:pPr>
      <w:bookmarkStart w:id="0" w:name="_top"/>
      <w:bookmarkEnd w:id="0"/>
      <w:r w:rsidRPr="00D329D2">
        <w:rPr>
          <w:caps/>
          <w:sz w:val="24"/>
        </w:rPr>
        <w:t>МИНИСТЕРСТВО НАУКИ И ВЫСШЕГО ОБРАЗОВАНИЯ РОССИЙСКОЙ ФЕДЕРАЦИИ</w:t>
      </w:r>
    </w:p>
    <w:p w:rsidR="002739D0" w:rsidRPr="00A1630B" w:rsidRDefault="002739D0" w:rsidP="00817680">
      <w:pPr>
        <w:spacing w:line="240" w:lineRule="auto"/>
        <w:ind w:firstLine="0"/>
        <w:jc w:val="center"/>
      </w:pPr>
      <w:r>
        <w:t>Федеральное г</w:t>
      </w:r>
      <w:r w:rsidRPr="00BE5388">
        <w:t>осударственное</w:t>
      </w:r>
      <w:r>
        <w:t xml:space="preserve"> </w:t>
      </w:r>
      <w:r w:rsidRPr="00A1630B">
        <w:t>автономное</w:t>
      </w:r>
    </w:p>
    <w:p w:rsidR="002739D0" w:rsidRPr="00BE5388" w:rsidRDefault="002739D0" w:rsidP="00817680">
      <w:pPr>
        <w:spacing w:line="240" w:lineRule="auto"/>
        <w:ind w:firstLine="0"/>
        <w:jc w:val="center"/>
      </w:pPr>
      <w:r w:rsidRPr="00BE5388">
        <w:t xml:space="preserve">образовательное учреждение </w:t>
      </w:r>
      <w:r>
        <w:t xml:space="preserve">высшего </w:t>
      </w:r>
      <w:r w:rsidRPr="00BE5388">
        <w:t>образования</w:t>
      </w:r>
    </w:p>
    <w:p w:rsidR="002739D0" w:rsidRDefault="002739D0" w:rsidP="00817680">
      <w:pPr>
        <w:spacing w:line="240" w:lineRule="auto"/>
        <w:ind w:firstLine="0"/>
        <w:jc w:val="center"/>
      </w:pPr>
      <w:r w:rsidRPr="00BE5388">
        <w:t>«Южно-Уральский государственный университет</w:t>
      </w:r>
    </w:p>
    <w:p w:rsidR="002739D0" w:rsidRPr="00BE5388" w:rsidRDefault="002739D0" w:rsidP="00817680">
      <w:pPr>
        <w:spacing w:line="240" w:lineRule="auto"/>
        <w:ind w:firstLine="0"/>
        <w:jc w:val="center"/>
      </w:pPr>
      <w:r>
        <w:t>(национальный исследовательский университет)</w:t>
      </w:r>
      <w:r w:rsidRPr="00BE5388">
        <w:t>»</w:t>
      </w:r>
    </w:p>
    <w:p w:rsidR="00560FB8" w:rsidRDefault="00560FB8" w:rsidP="00817680">
      <w:pPr>
        <w:spacing w:line="240" w:lineRule="auto"/>
        <w:ind w:firstLine="0"/>
        <w:jc w:val="center"/>
      </w:pPr>
    </w:p>
    <w:p w:rsidR="002739D0" w:rsidRPr="00BE5388" w:rsidRDefault="002739D0" w:rsidP="00817680">
      <w:pPr>
        <w:spacing w:line="240" w:lineRule="auto"/>
        <w:ind w:firstLine="0"/>
        <w:jc w:val="center"/>
      </w:pPr>
      <w:r w:rsidRPr="00A1630B">
        <w:t>Высшая школа электроники и компьютерных наук</w:t>
      </w:r>
    </w:p>
    <w:p w:rsidR="002739D0" w:rsidRPr="00BE5388" w:rsidRDefault="002739D0" w:rsidP="00817680">
      <w:pPr>
        <w:spacing w:line="240" w:lineRule="auto"/>
        <w:ind w:firstLine="0"/>
        <w:jc w:val="center"/>
      </w:pPr>
      <w:r w:rsidRPr="00BE5388">
        <w:t>Кафедра «Электронные вычислительные машины»</w:t>
      </w:r>
    </w:p>
    <w:p w:rsidR="002739D0" w:rsidRDefault="002739D0" w:rsidP="00817680">
      <w:pPr>
        <w:spacing w:line="240" w:lineRule="auto"/>
        <w:ind w:firstLine="0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495"/>
        <w:gridCol w:w="4189"/>
      </w:tblGrid>
      <w:tr w:rsidR="00246A2A" w:rsidRPr="006C5D27" w:rsidTr="006C5D27">
        <w:trPr>
          <w:jc w:val="center"/>
        </w:trPr>
        <w:tc>
          <w:tcPr>
            <w:tcW w:w="5495" w:type="dxa"/>
          </w:tcPr>
          <w:p w:rsidR="002739D0" w:rsidRPr="006C5D27" w:rsidRDefault="002739D0" w:rsidP="001202E4">
            <w:pPr>
              <w:spacing w:line="240" w:lineRule="auto"/>
              <w:ind w:firstLine="0"/>
            </w:pPr>
          </w:p>
        </w:tc>
        <w:tc>
          <w:tcPr>
            <w:tcW w:w="4189" w:type="dxa"/>
          </w:tcPr>
          <w:p w:rsidR="002739D0" w:rsidRPr="006C5D27" w:rsidRDefault="002739D0" w:rsidP="00817680">
            <w:pPr>
              <w:spacing w:line="240" w:lineRule="auto"/>
              <w:ind w:firstLine="0"/>
            </w:pPr>
          </w:p>
        </w:tc>
      </w:tr>
    </w:tbl>
    <w:p w:rsidR="002739D0" w:rsidRDefault="002739D0" w:rsidP="00817680">
      <w:pPr>
        <w:spacing w:line="240" w:lineRule="auto"/>
        <w:ind w:firstLine="0"/>
      </w:pPr>
    </w:p>
    <w:p w:rsidR="00817680" w:rsidRDefault="00817680" w:rsidP="00817680">
      <w:pPr>
        <w:spacing w:line="240" w:lineRule="auto"/>
        <w:ind w:firstLine="0"/>
      </w:pPr>
    </w:p>
    <w:p w:rsidR="002739D0" w:rsidRDefault="002739D0" w:rsidP="00817680">
      <w:pPr>
        <w:spacing w:line="240" w:lineRule="auto"/>
        <w:ind w:firstLine="0"/>
        <w:rPr>
          <w:rFonts w:ascii="Arial" w:hAnsi="Arial" w:cs="Arial"/>
          <w:u w:val="single"/>
        </w:rPr>
      </w:pPr>
    </w:p>
    <w:p w:rsidR="002739D0" w:rsidRDefault="002739D0" w:rsidP="00817680">
      <w:pPr>
        <w:spacing w:line="240" w:lineRule="auto"/>
        <w:ind w:firstLine="0"/>
        <w:rPr>
          <w:rFonts w:ascii="Arial" w:hAnsi="Arial" w:cs="Arial"/>
          <w:u w:val="single"/>
        </w:rPr>
      </w:pPr>
    </w:p>
    <w:p w:rsidR="002739D0" w:rsidRDefault="008A3B2C" w:rsidP="00817680">
      <w:pPr>
        <w:spacing w:line="240" w:lineRule="auto"/>
        <w:ind w:firstLine="0"/>
        <w:jc w:val="center"/>
        <w:rPr>
          <w:caps/>
        </w:rPr>
      </w:pPr>
      <w:r>
        <w:rPr>
          <w:caps/>
        </w:rPr>
        <w:t>ОТчет по учебной практике</w:t>
      </w:r>
    </w:p>
    <w:p w:rsidR="008A3B2C" w:rsidRPr="00183DB2" w:rsidRDefault="008A3B2C" w:rsidP="00817680">
      <w:pPr>
        <w:spacing w:line="240" w:lineRule="auto"/>
        <w:ind w:firstLine="0"/>
        <w:jc w:val="center"/>
        <w:rPr>
          <w:caps/>
        </w:rPr>
      </w:pPr>
      <w:r>
        <w:t>Алгоритмы и анализ сложности. Структуры данных</w:t>
      </w:r>
    </w:p>
    <w:p w:rsidR="002739D0" w:rsidRDefault="002739D0" w:rsidP="00817680">
      <w:pPr>
        <w:spacing w:line="240" w:lineRule="auto"/>
        <w:ind w:firstLine="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181"/>
        <w:gridCol w:w="4507"/>
      </w:tblGrid>
      <w:tr w:rsidR="00246A2A" w:rsidRPr="006C5D27" w:rsidTr="006C5D27">
        <w:tc>
          <w:tcPr>
            <w:tcW w:w="5637" w:type="dxa"/>
          </w:tcPr>
          <w:p w:rsidR="002739D0" w:rsidRPr="006C5D27" w:rsidRDefault="002739D0" w:rsidP="00817680">
            <w:pPr>
              <w:spacing w:line="240" w:lineRule="auto"/>
              <w:ind w:firstLine="0"/>
            </w:pPr>
          </w:p>
        </w:tc>
        <w:tc>
          <w:tcPr>
            <w:tcW w:w="4529" w:type="dxa"/>
          </w:tcPr>
          <w:p w:rsidR="002739D0" w:rsidRPr="006C5D27" w:rsidRDefault="002739D0" w:rsidP="00817680">
            <w:pPr>
              <w:spacing w:line="240" w:lineRule="auto"/>
              <w:ind w:firstLine="0"/>
            </w:pPr>
            <w:r w:rsidRPr="006C5D27">
              <w:t>Руководител</w:t>
            </w:r>
            <w:r w:rsidR="008A3B2C">
              <w:t>и учебной практики:</w:t>
            </w:r>
          </w:p>
          <w:p w:rsidR="002739D0" w:rsidRPr="006C5D27" w:rsidRDefault="00FF2B05" w:rsidP="008A3B2C">
            <w:pPr>
              <w:spacing w:before="240" w:line="240" w:lineRule="auto"/>
              <w:ind w:firstLine="0"/>
            </w:pPr>
            <w:proofErr w:type="spellStart"/>
            <w:r>
              <w:t>к.</w:t>
            </w:r>
            <w:r w:rsidR="008A3B2C">
              <w:t>п</w:t>
            </w:r>
            <w:r>
              <w:t>.н</w:t>
            </w:r>
            <w:proofErr w:type="spellEnd"/>
            <w:r>
              <w:t xml:space="preserve">., доцент каф. </w:t>
            </w:r>
            <w:r w:rsidR="00D329D2">
              <w:t>ЭВМ</w:t>
            </w:r>
          </w:p>
          <w:p w:rsidR="002739D0" w:rsidRPr="006C5D27" w:rsidRDefault="002739D0" w:rsidP="00817680">
            <w:pPr>
              <w:spacing w:line="240" w:lineRule="auto"/>
              <w:ind w:firstLine="0"/>
            </w:pPr>
            <w:r w:rsidRPr="006C5D27">
              <w:t>________________</w:t>
            </w:r>
            <w:r w:rsidR="008A3B2C">
              <w:t>Ю.Г. Плаксина</w:t>
            </w:r>
            <w:r w:rsidRPr="006C5D27">
              <w:t xml:space="preserve"> </w:t>
            </w:r>
          </w:p>
          <w:p w:rsidR="002739D0" w:rsidRPr="006C5D27" w:rsidRDefault="002739D0" w:rsidP="00817680">
            <w:pPr>
              <w:spacing w:line="240" w:lineRule="auto"/>
              <w:ind w:firstLine="0"/>
            </w:pPr>
            <w:r w:rsidRPr="006C5D27">
              <w:t>«___»___________</w:t>
            </w:r>
            <w:r w:rsidR="001202E4">
              <w:t>2020</w:t>
            </w:r>
            <w:r w:rsidRPr="006C5D27">
              <w:t xml:space="preserve"> г.</w:t>
            </w:r>
          </w:p>
          <w:p w:rsidR="008A3B2C" w:rsidRPr="006C5D27" w:rsidRDefault="008A3B2C" w:rsidP="008A3B2C">
            <w:pPr>
              <w:spacing w:before="120" w:line="240" w:lineRule="auto"/>
              <w:ind w:firstLine="0"/>
            </w:pPr>
            <w:r>
              <w:t>старший преподаватель каф. ЭВМ</w:t>
            </w:r>
          </w:p>
          <w:p w:rsidR="008A3B2C" w:rsidRPr="006C5D27" w:rsidRDefault="008A3B2C" w:rsidP="008A3B2C">
            <w:pPr>
              <w:spacing w:line="240" w:lineRule="auto"/>
              <w:ind w:firstLine="0"/>
            </w:pPr>
            <w:r w:rsidRPr="006C5D27">
              <w:t>________________</w:t>
            </w:r>
            <w:r>
              <w:t>А.Е. Беляков</w:t>
            </w:r>
            <w:r w:rsidRPr="006C5D27">
              <w:t xml:space="preserve"> </w:t>
            </w:r>
          </w:p>
          <w:p w:rsidR="008A3B2C" w:rsidRPr="006C5D27" w:rsidRDefault="008A3B2C" w:rsidP="008A3B2C">
            <w:pPr>
              <w:spacing w:line="240" w:lineRule="auto"/>
              <w:ind w:firstLine="0"/>
            </w:pPr>
            <w:r w:rsidRPr="006C5D27">
              <w:t>«___»___________</w:t>
            </w:r>
            <w:r>
              <w:t>2020</w:t>
            </w:r>
            <w:r w:rsidRPr="006C5D27">
              <w:t xml:space="preserve"> г.</w:t>
            </w:r>
          </w:p>
          <w:p w:rsidR="002739D0" w:rsidRPr="006C5D27" w:rsidRDefault="002739D0" w:rsidP="00817680">
            <w:pPr>
              <w:spacing w:line="240" w:lineRule="auto"/>
              <w:ind w:firstLine="0"/>
            </w:pPr>
          </w:p>
          <w:p w:rsidR="002739D0" w:rsidRPr="006C5D27" w:rsidRDefault="002739D0" w:rsidP="00817680">
            <w:pPr>
              <w:spacing w:line="240" w:lineRule="auto"/>
              <w:ind w:firstLine="0"/>
            </w:pPr>
            <w:r w:rsidRPr="006C5D27">
              <w:t>Автор работы</w:t>
            </w:r>
            <w:r w:rsidR="00FF2B05">
              <w:t>,</w:t>
            </w:r>
          </w:p>
          <w:p w:rsidR="002739D0" w:rsidRPr="006C5D27" w:rsidRDefault="002739D0" w:rsidP="00817680">
            <w:pPr>
              <w:spacing w:line="240" w:lineRule="auto"/>
              <w:ind w:firstLine="0"/>
            </w:pPr>
            <w:r w:rsidRPr="006C5D27">
              <w:t xml:space="preserve">студент группы </w:t>
            </w:r>
            <w:r w:rsidR="006C5D27" w:rsidRPr="006C5D27">
              <w:t>КЭ</w:t>
            </w:r>
            <w:r w:rsidRPr="006C5D27">
              <w:t>-</w:t>
            </w:r>
            <w:r w:rsidR="00935574">
              <w:t>105</w:t>
            </w:r>
          </w:p>
          <w:p w:rsidR="002739D0" w:rsidRPr="006C5D27" w:rsidRDefault="002739D0" w:rsidP="00817680">
            <w:pPr>
              <w:spacing w:line="240" w:lineRule="auto"/>
              <w:ind w:firstLine="0"/>
            </w:pPr>
            <w:r w:rsidRPr="006C5D27">
              <w:t>________________</w:t>
            </w:r>
            <w:proofErr w:type="spellStart"/>
            <w:r w:rsidR="00B31A79">
              <w:t>В.Е.Урекина</w:t>
            </w:r>
            <w:proofErr w:type="spellEnd"/>
            <w:r w:rsidR="003B563C" w:rsidRPr="006C5D27">
              <w:t xml:space="preserve"> </w:t>
            </w:r>
          </w:p>
          <w:p w:rsidR="002739D0" w:rsidRPr="006C5D27" w:rsidRDefault="002739D0" w:rsidP="00817680">
            <w:pPr>
              <w:spacing w:line="240" w:lineRule="auto"/>
              <w:ind w:firstLine="0"/>
            </w:pPr>
            <w:r w:rsidRPr="006C5D27">
              <w:t>«___»___________</w:t>
            </w:r>
            <w:r w:rsidR="001202E4">
              <w:t>2020</w:t>
            </w:r>
            <w:r w:rsidR="00D329D2">
              <w:t xml:space="preserve"> </w:t>
            </w:r>
            <w:r w:rsidRPr="006C5D27">
              <w:t>г.</w:t>
            </w:r>
          </w:p>
          <w:p w:rsidR="002739D0" w:rsidRPr="006C5D27" w:rsidRDefault="002739D0" w:rsidP="00817680">
            <w:pPr>
              <w:spacing w:line="240" w:lineRule="auto"/>
              <w:ind w:firstLine="0"/>
            </w:pPr>
          </w:p>
          <w:p w:rsidR="002739D0" w:rsidRPr="006C5D27" w:rsidRDefault="002739D0" w:rsidP="00817680">
            <w:pPr>
              <w:spacing w:line="240" w:lineRule="auto"/>
              <w:ind w:firstLine="0"/>
            </w:pPr>
          </w:p>
          <w:p w:rsidR="002739D0" w:rsidRDefault="002739D0" w:rsidP="00817680">
            <w:pPr>
              <w:spacing w:line="240" w:lineRule="auto"/>
              <w:ind w:firstLine="0"/>
            </w:pPr>
          </w:p>
          <w:p w:rsidR="00D329D2" w:rsidRDefault="00D329D2" w:rsidP="00817680">
            <w:pPr>
              <w:spacing w:line="240" w:lineRule="auto"/>
              <w:ind w:firstLine="0"/>
            </w:pPr>
          </w:p>
          <w:p w:rsidR="00D329D2" w:rsidRPr="006C5D27" w:rsidRDefault="00D329D2" w:rsidP="00817680">
            <w:pPr>
              <w:spacing w:line="240" w:lineRule="auto"/>
              <w:ind w:firstLine="0"/>
            </w:pPr>
          </w:p>
        </w:tc>
      </w:tr>
    </w:tbl>
    <w:p w:rsidR="00D329D2" w:rsidRDefault="00D329D2" w:rsidP="00817680">
      <w:pPr>
        <w:spacing w:line="240" w:lineRule="auto"/>
        <w:ind w:firstLine="0"/>
        <w:jc w:val="center"/>
      </w:pPr>
    </w:p>
    <w:p w:rsidR="00817680" w:rsidRDefault="002739D0" w:rsidP="00817680">
      <w:pPr>
        <w:spacing w:line="240" w:lineRule="auto"/>
        <w:ind w:firstLine="0"/>
        <w:jc w:val="center"/>
      </w:pPr>
      <w:r>
        <w:t>Челябинск</w:t>
      </w:r>
      <w:r w:rsidR="00D329D2">
        <w:t>-</w:t>
      </w:r>
      <w:r w:rsidR="001202E4">
        <w:t>2020</w:t>
      </w:r>
    </w:p>
    <w:p w:rsidR="00D329D2" w:rsidRPr="00D329D2" w:rsidRDefault="002739D0" w:rsidP="00D329D2">
      <w:pPr>
        <w:pStyle w:val="af5"/>
        <w:jc w:val="center"/>
        <w:rPr>
          <w:caps/>
          <w:sz w:val="24"/>
        </w:rPr>
      </w:pPr>
      <w:r>
        <w:br w:type="page"/>
      </w:r>
      <w:r w:rsidR="00D329D2" w:rsidRPr="00D329D2">
        <w:rPr>
          <w:caps/>
          <w:sz w:val="24"/>
        </w:rPr>
        <w:lastRenderedPageBreak/>
        <w:t>МИНИСТЕРСТВО НАУКИ И ВЫСШЕГО ОБРАЗОВАНИЯ РОССИЙСКОЙ ФЕДЕРАЦИИ</w:t>
      </w:r>
    </w:p>
    <w:p w:rsidR="00E321A1" w:rsidRPr="0087418E" w:rsidRDefault="00E321A1" w:rsidP="00817680">
      <w:pPr>
        <w:spacing w:line="240" w:lineRule="auto"/>
        <w:ind w:firstLine="0"/>
        <w:jc w:val="center"/>
        <w:rPr>
          <w:szCs w:val="28"/>
        </w:rPr>
      </w:pPr>
      <w:r w:rsidRPr="00E321A1">
        <w:rPr>
          <w:szCs w:val="28"/>
        </w:rPr>
        <w:t xml:space="preserve">Федеральное государственное автономное </w:t>
      </w:r>
      <w:r w:rsidRPr="00E321A1">
        <w:rPr>
          <w:szCs w:val="28"/>
        </w:rPr>
        <w:br/>
        <w:t xml:space="preserve">образовательное учреждение высшего образования </w:t>
      </w:r>
      <w:r w:rsidRPr="00E321A1">
        <w:rPr>
          <w:szCs w:val="28"/>
        </w:rPr>
        <w:br/>
      </w:r>
      <w:r w:rsidR="00C15C47" w:rsidRPr="0087418E">
        <w:rPr>
          <w:szCs w:val="28"/>
        </w:rPr>
        <w:t>«Южно-Уральский государственный университет</w:t>
      </w:r>
      <w:r w:rsidRPr="0087418E">
        <w:rPr>
          <w:szCs w:val="28"/>
        </w:rPr>
        <w:br/>
        <w:t>(национальный исследовательский университет)»</w:t>
      </w:r>
    </w:p>
    <w:p w:rsidR="00E321A1" w:rsidRPr="0087418E" w:rsidRDefault="00E321A1" w:rsidP="00817680">
      <w:pPr>
        <w:spacing w:line="240" w:lineRule="auto"/>
        <w:ind w:firstLine="0"/>
        <w:jc w:val="center"/>
        <w:rPr>
          <w:szCs w:val="28"/>
        </w:rPr>
      </w:pPr>
      <w:r w:rsidRPr="0087418E">
        <w:rPr>
          <w:szCs w:val="28"/>
        </w:rPr>
        <w:t>Высшая школа электроники и компьютерных наук</w:t>
      </w:r>
    </w:p>
    <w:p w:rsidR="00E321A1" w:rsidRPr="004D751C" w:rsidRDefault="00E321A1" w:rsidP="00817680">
      <w:pPr>
        <w:spacing w:line="240" w:lineRule="auto"/>
        <w:ind w:firstLine="0"/>
        <w:jc w:val="center"/>
        <w:rPr>
          <w:szCs w:val="28"/>
        </w:rPr>
      </w:pPr>
      <w:r w:rsidRPr="0087418E">
        <w:rPr>
          <w:szCs w:val="28"/>
        </w:rPr>
        <w:t>Кафедра</w:t>
      </w:r>
      <w:r w:rsidR="00817680" w:rsidRPr="0087418E">
        <w:rPr>
          <w:szCs w:val="28"/>
        </w:rPr>
        <w:t xml:space="preserve">  </w:t>
      </w:r>
      <w:r w:rsidRPr="0087418E">
        <w:rPr>
          <w:szCs w:val="28"/>
        </w:rPr>
        <w:t>«Электронные вычислительные машины»</w:t>
      </w:r>
    </w:p>
    <w:p w:rsidR="00E321A1" w:rsidRPr="00957BBF" w:rsidRDefault="00E321A1" w:rsidP="00817680">
      <w:pPr>
        <w:spacing w:line="240" w:lineRule="auto"/>
        <w:ind w:firstLine="0"/>
        <w:jc w:val="center"/>
        <w:rPr>
          <w:szCs w:val="28"/>
        </w:rPr>
      </w:pPr>
    </w:p>
    <w:p w:rsidR="00C15C47" w:rsidRPr="00957BBF" w:rsidRDefault="00C15C47" w:rsidP="00817680">
      <w:pPr>
        <w:spacing w:line="240" w:lineRule="auto"/>
        <w:ind w:firstLine="0"/>
        <w:rPr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495"/>
        <w:gridCol w:w="4189"/>
      </w:tblGrid>
      <w:tr w:rsidR="00246A2A" w:rsidRPr="006C5D27" w:rsidTr="006C5D27">
        <w:trPr>
          <w:jc w:val="center"/>
        </w:trPr>
        <w:tc>
          <w:tcPr>
            <w:tcW w:w="5495" w:type="dxa"/>
          </w:tcPr>
          <w:p w:rsidR="00C15C47" w:rsidRPr="006C5D27" w:rsidRDefault="00C15C47" w:rsidP="00817680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4189" w:type="dxa"/>
          </w:tcPr>
          <w:p w:rsidR="00C15C47" w:rsidRPr="006C5D27" w:rsidRDefault="00C15C47" w:rsidP="005F39CF">
            <w:pPr>
              <w:spacing w:line="240" w:lineRule="auto"/>
              <w:ind w:firstLine="0"/>
              <w:rPr>
                <w:szCs w:val="28"/>
              </w:rPr>
            </w:pPr>
          </w:p>
        </w:tc>
      </w:tr>
    </w:tbl>
    <w:p w:rsidR="00032A71" w:rsidRDefault="002442BE" w:rsidP="00817680">
      <w:pPr>
        <w:spacing w:line="240" w:lineRule="auto"/>
        <w:ind w:firstLine="0"/>
        <w:jc w:val="center"/>
        <w:rPr>
          <w:szCs w:val="28"/>
        </w:rPr>
      </w:pPr>
      <w:r>
        <w:rPr>
          <w:b/>
          <w:szCs w:val="28"/>
        </w:rPr>
        <w:t>З</w:t>
      </w:r>
      <w:r w:rsidRPr="002442BE">
        <w:rPr>
          <w:b/>
          <w:szCs w:val="28"/>
        </w:rPr>
        <w:t>адание</w:t>
      </w:r>
      <w:r>
        <w:rPr>
          <w:b/>
          <w:sz w:val="32"/>
          <w:szCs w:val="32"/>
        </w:rPr>
        <w:t xml:space="preserve"> </w:t>
      </w:r>
      <w:r w:rsidR="005F39CF">
        <w:rPr>
          <w:b/>
          <w:szCs w:val="28"/>
        </w:rPr>
        <w:t>на учебную практику</w:t>
      </w:r>
    </w:p>
    <w:p w:rsidR="00E321A1" w:rsidRPr="004D751C" w:rsidRDefault="00E321A1" w:rsidP="00817680">
      <w:pPr>
        <w:spacing w:line="240" w:lineRule="auto"/>
        <w:ind w:firstLine="0"/>
        <w:jc w:val="center"/>
        <w:rPr>
          <w:szCs w:val="28"/>
        </w:rPr>
      </w:pPr>
      <w:r w:rsidRPr="005E443B">
        <w:rPr>
          <w:szCs w:val="28"/>
        </w:rPr>
        <w:t>студент</w:t>
      </w:r>
      <w:r w:rsidR="00032A71">
        <w:rPr>
          <w:szCs w:val="28"/>
        </w:rPr>
        <w:t>у</w:t>
      </w:r>
      <w:r>
        <w:rPr>
          <w:szCs w:val="28"/>
        </w:rPr>
        <w:t xml:space="preserve"> группы КЭ-</w:t>
      </w:r>
      <w:r w:rsidR="00C648A1">
        <w:rPr>
          <w:szCs w:val="28"/>
        </w:rPr>
        <w:t>105</w:t>
      </w:r>
    </w:p>
    <w:p w:rsidR="00C15C47" w:rsidRDefault="00C648A1" w:rsidP="00817680">
      <w:pPr>
        <w:spacing w:line="240" w:lineRule="auto"/>
        <w:ind w:firstLine="0"/>
        <w:jc w:val="center"/>
        <w:rPr>
          <w:szCs w:val="28"/>
          <w:u w:val="single"/>
        </w:rPr>
      </w:pPr>
      <w:proofErr w:type="spellStart"/>
      <w:r>
        <w:rPr>
          <w:szCs w:val="28"/>
          <w:u w:val="single"/>
        </w:rPr>
        <w:t>Урекиной</w:t>
      </w:r>
      <w:proofErr w:type="spellEnd"/>
      <w:r>
        <w:rPr>
          <w:szCs w:val="28"/>
          <w:u w:val="single"/>
        </w:rPr>
        <w:t xml:space="preserve"> Вере Евгеньевне</w:t>
      </w:r>
    </w:p>
    <w:p w:rsidR="00032A71" w:rsidRDefault="00032A71" w:rsidP="00817680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обучающемуся по направлению</w:t>
      </w:r>
    </w:p>
    <w:p w:rsidR="00032A71" w:rsidRPr="00032A71" w:rsidRDefault="00032A71" w:rsidP="00817680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09.03.01 «Информатика и вычислительная техника»</w:t>
      </w:r>
    </w:p>
    <w:p w:rsidR="00FF2B05" w:rsidRDefault="00FF2B05" w:rsidP="00817680">
      <w:pPr>
        <w:spacing w:line="240" w:lineRule="auto"/>
        <w:ind w:firstLine="0"/>
        <w:jc w:val="center"/>
        <w:rPr>
          <w:szCs w:val="28"/>
          <w:u w:val="single"/>
        </w:rPr>
      </w:pPr>
    </w:p>
    <w:p w:rsidR="005F39CF" w:rsidRPr="005F39CF" w:rsidRDefault="007103EA" w:rsidP="005F39CF">
      <w:pPr>
        <w:spacing w:line="240" w:lineRule="auto"/>
        <w:ind w:firstLine="0"/>
        <w:jc w:val="left"/>
        <w:rPr>
          <w:b/>
          <w:i/>
          <w:szCs w:val="28"/>
        </w:rPr>
      </w:pPr>
      <w:r>
        <w:rPr>
          <w:b/>
          <w:i/>
          <w:szCs w:val="28"/>
        </w:rPr>
        <w:t>Задание A8</w:t>
      </w:r>
    </w:p>
    <w:p w:rsidR="005F39CF" w:rsidRPr="007103EA" w:rsidRDefault="005F39CF" w:rsidP="005F39CF">
      <w:pPr>
        <w:spacing w:line="240" w:lineRule="auto"/>
        <w:ind w:firstLine="0"/>
      </w:pPr>
      <w:r w:rsidRPr="005F39CF">
        <w:rPr>
          <w:szCs w:val="28"/>
        </w:rPr>
        <w:t>(</w:t>
      </w:r>
      <w:r w:rsidR="007103EA" w:rsidRPr="00C648A1">
        <w:t>Простые алгоритмы сортировки + анализ сложности по времени</w:t>
      </w:r>
      <w:r w:rsidR="007103EA">
        <w:t>)</w:t>
      </w:r>
    </w:p>
    <w:p w:rsidR="007103EA" w:rsidRPr="007103EA" w:rsidRDefault="005F39CF" w:rsidP="007103EA">
      <w:pPr>
        <w:spacing w:line="240" w:lineRule="auto"/>
        <w:ind w:firstLine="0"/>
        <w:rPr>
          <w:szCs w:val="28"/>
        </w:rPr>
      </w:pPr>
      <w:r w:rsidRPr="005F39CF">
        <w:rPr>
          <w:szCs w:val="28"/>
        </w:rPr>
        <w:t>1) </w:t>
      </w:r>
      <w:r w:rsidR="007103EA" w:rsidRPr="007103EA">
        <w:rPr>
          <w:szCs w:val="28"/>
        </w:rPr>
        <w:t>Написать три программы, реализующие простейшие алгоритмы сортировки: алгоритм сортировки пузырьком, алгоритм сортировки вставками и алгоритм сортировки выбором.</w:t>
      </w:r>
    </w:p>
    <w:p w:rsidR="005F39CF" w:rsidRPr="005F39CF" w:rsidRDefault="005F39CF" w:rsidP="00024E4C">
      <w:pPr>
        <w:spacing w:line="240" w:lineRule="auto"/>
        <w:ind w:firstLine="0"/>
        <w:rPr>
          <w:szCs w:val="28"/>
        </w:rPr>
      </w:pPr>
      <w:r w:rsidRPr="005F39CF">
        <w:rPr>
          <w:szCs w:val="28"/>
        </w:rPr>
        <w:t>2)</w:t>
      </w:r>
      <w:r>
        <w:rPr>
          <w:szCs w:val="28"/>
        </w:rPr>
        <w:t> </w:t>
      </w:r>
      <w:r w:rsidR="007103EA" w:rsidRPr="0014361F">
        <w:rPr>
          <w:szCs w:val="28"/>
        </w:rPr>
        <w:t>Экспериментально сравнить реализации этих алгоритмов по времени исполнения на различных наборах данных, различных по объему и различных по упорядоченности (обратить внимание на крайние случаи – уже отсортированный массив и массив, отсортированный в обратном порядке).</w:t>
      </w:r>
    </w:p>
    <w:p w:rsidR="005F39CF" w:rsidRPr="005F39CF" w:rsidRDefault="007103EA" w:rsidP="00024E4C">
      <w:pPr>
        <w:spacing w:line="240" w:lineRule="auto"/>
        <w:ind w:firstLine="0"/>
        <w:rPr>
          <w:szCs w:val="28"/>
        </w:rPr>
      </w:pPr>
      <w:r>
        <w:rPr>
          <w:szCs w:val="28"/>
        </w:rPr>
        <w:t>3</w:t>
      </w:r>
      <w:r w:rsidR="005F39CF" w:rsidRPr="005F39CF">
        <w:rPr>
          <w:szCs w:val="28"/>
        </w:rPr>
        <w:t>)</w:t>
      </w:r>
      <w:r w:rsidR="005F39CF">
        <w:rPr>
          <w:szCs w:val="28"/>
        </w:rPr>
        <w:t> </w:t>
      </w:r>
      <w:r w:rsidR="005F39CF" w:rsidRPr="005F39CF">
        <w:rPr>
          <w:szCs w:val="28"/>
        </w:rPr>
        <w:t>Сопоставить результаты с теоретическими оценками сложности алгоритмов (по времени исполнения). Сделать выводы о факторах, которых могли повлиять на точность измерений.</w:t>
      </w:r>
    </w:p>
    <w:p w:rsidR="005F39CF" w:rsidRDefault="007103EA" w:rsidP="007103EA">
      <w:pPr>
        <w:pStyle w:val="af1"/>
        <w:spacing w:after="0" w:line="240" w:lineRule="auto"/>
        <w:ind w:left="66" w:firstLine="0"/>
        <w:rPr>
          <w:rFonts w:ascii="Times New Roman" w:hAnsi="Times New Roman"/>
          <w:sz w:val="28"/>
          <w:szCs w:val="28"/>
        </w:rPr>
      </w:pPr>
      <w:r w:rsidRPr="007103EA">
        <w:rPr>
          <w:rFonts w:ascii="Times New Roman" w:hAnsi="Times New Roman"/>
          <w:sz w:val="28"/>
          <w:szCs w:val="28"/>
        </w:rPr>
        <w:t>4)</w:t>
      </w:r>
      <w:r>
        <w:rPr>
          <w:szCs w:val="28"/>
        </w:rPr>
        <w:t> </w:t>
      </w:r>
      <w:r w:rsidRPr="0014361F">
        <w:rPr>
          <w:rFonts w:ascii="Times New Roman" w:hAnsi="Times New Roman"/>
          <w:sz w:val="28"/>
          <w:szCs w:val="28"/>
        </w:rPr>
        <w:t>Сделать выводы, в каких случаях какой из алгоритмов является наиболее эффективным.</w:t>
      </w:r>
    </w:p>
    <w:p w:rsidR="00380965" w:rsidRPr="007103EA" w:rsidRDefault="00380965" w:rsidP="007103EA">
      <w:pPr>
        <w:pStyle w:val="af1"/>
        <w:spacing w:after="0" w:line="240" w:lineRule="auto"/>
        <w:ind w:left="66" w:firstLine="0"/>
        <w:rPr>
          <w:rFonts w:ascii="Times New Roman" w:hAnsi="Times New Roman"/>
          <w:sz w:val="28"/>
          <w:szCs w:val="28"/>
        </w:rPr>
      </w:pPr>
    </w:p>
    <w:p w:rsidR="005F39CF" w:rsidRPr="005F39CF" w:rsidRDefault="005F39CF" w:rsidP="007103EA">
      <w:pPr>
        <w:spacing w:line="240" w:lineRule="auto"/>
        <w:ind w:firstLine="0"/>
        <w:jc w:val="left"/>
        <w:rPr>
          <w:b/>
          <w:i/>
          <w:szCs w:val="28"/>
        </w:rPr>
      </w:pPr>
      <w:r w:rsidRPr="005F39CF">
        <w:rPr>
          <w:b/>
          <w:i/>
          <w:szCs w:val="28"/>
        </w:rPr>
        <w:t>З</w:t>
      </w:r>
      <w:r w:rsidR="007103EA">
        <w:rPr>
          <w:b/>
          <w:i/>
          <w:szCs w:val="28"/>
        </w:rPr>
        <w:t>адание В8</w:t>
      </w:r>
    </w:p>
    <w:p w:rsidR="007103EA" w:rsidRPr="00C648A1" w:rsidRDefault="007103EA" w:rsidP="007103EA">
      <w:pPr>
        <w:spacing w:line="240" w:lineRule="auto"/>
        <w:ind w:firstLine="0"/>
      </w:pPr>
      <w:r w:rsidRPr="00C648A1">
        <w:t>(Асс</w:t>
      </w:r>
      <w:r>
        <w:t>оциативный массив, хэш-таблица)</w:t>
      </w:r>
    </w:p>
    <w:p w:rsidR="007103EA" w:rsidRPr="00C648A1" w:rsidRDefault="007103EA" w:rsidP="007103EA">
      <w:pPr>
        <w:spacing w:line="240" w:lineRule="auto"/>
        <w:ind w:firstLine="0"/>
      </w:pPr>
      <w:r w:rsidRPr="00C648A1">
        <w:t>Ассоциативный массив (словарь) – структура данных, позволяющая хранить пары вида «(ключ, значение)», при этом предполагается уникальность ключа в массиве.</w:t>
      </w:r>
    </w:p>
    <w:p w:rsidR="00B31A79" w:rsidRDefault="00283B1B" w:rsidP="00283B1B">
      <w:pPr>
        <w:spacing w:line="240" w:lineRule="auto"/>
        <w:ind w:firstLine="0"/>
        <w:rPr>
          <w:szCs w:val="28"/>
        </w:rPr>
      </w:pPr>
      <w:r>
        <w:rPr>
          <w:szCs w:val="28"/>
        </w:rPr>
        <w:t>1) </w:t>
      </w:r>
      <w:r w:rsidRPr="00283B1B">
        <w:rPr>
          <w:szCs w:val="28"/>
        </w:rPr>
        <w:t>Разработать модуль</w:t>
      </w:r>
      <w:r>
        <w:rPr>
          <w:szCs w:val="28"/>
        </w:rPr>
        <w:t xml:space="preserve"> </w:t>
      </w:r>
      <w:r w:rsidRPr="00283B1B">
        <w:rPr>
          <w:szCs w:val="28"/>
        </w:rPr>
        <w:t xml:space="preserve">(или библиотеку), </w:t>
      </w:r>
      <w:r w:rsidR="00B31A79" w:rsidRPr="007103EA">
        <w:rPr>
          <w:szCs w:val="28"/>
        </w:rPr>
        <w:t>который бы позволял хранить данные целого типа в массиве, индексами (ключами) которого являются строки.</w:t>
      </w:r>
    </w:p>
    <w:p w:rsidR="00283B1B" w:rsidRDefault="00283B1B" w:rsidP="00283B1B">
      <w:pPr>
        <w:spacing w:line="240" w:lineRule="auto"/>
        <w:ind w:firstLine="0"/>
        <w:rPr>
          <w:szCs w:val="28"/>
        </w:rPr>
      </w:pPr>
      <w:r>
        <w:rPr>
          <w:szCs w:val="28"/>
        </w:rPr>
        <w:t>2) </w:t>
      </w:r>
      <w:r w:rsidR="00B31A79" w:rsidRPr="007103EA">
        <w:rPr>
          <w:szCs w:val="28"/>
        </w:rPr>
        <w:t xml:space="preserve">Спроектировать ассоциативный массив таким образом, чтобы доступ до элемента выполнялся за время O(1), т.е. не зависел от количества элементов в </w:t>
      </w:r>
      <w:r w:rsidR="00B31A79" w:rsidRPr="007103EA">
        <w:rPr>
          <w:szCs w:val="28"/>
        </w:rPr>
        <w:lastRenderedPageBreak/>
        <w:t>массиве. Использовать в основе массива реализацию в виде хэш-таблицы. Предусмотреть возникновение коллизий</w:t>
      </w:r>
      <w:r w:rsidRPr="00283B1B">
        <w:rPr>
          <w:szCs w:val="28"/>
        </w:rPr>
        <w:t>.</w:t>
      </w:r>
    </w:p>
    <w:p w:rsidR="00B31A79" w:rsidRPr="007103EA" w:rsidRDefault="00B31A79" w:rsidP="00B31A79">
      <w:pPr>
        <w:spacing w:line="240" w:lineRule="auto"/>
        <w:ind w:firstLine="0"/>
        <w:rPr>
          <w:szCs w:val="28"/>
        </w:rPr>
      </w:pPr>
      <w:r>
        <w:rPr>
          <w:szCs w:val="28"/>
        </w:rPr>
        <w:t>3) </w:t>
      </w:r>
      <w:r w:rsidRPr="007103EA">
        <w:rPr>
          <w:szCs w:val="28"/>
        </w:rPr>
        <w:t>Разработать отдельный модуль, который будет управлять массивом с помощью программы, считанной из файла.</w:t>
      </w:r>
    </w:p>
    <w:p w:rsidR="00B31A79" w:rsidRPr="007103EA" w:rsidRDefault="00B31A79" w:rsidP="00B31A79">
      <w:pPr>
        <w:spacing w:line="240" w:lineRule="auto"/>
        <w:ind w:firstLine="0"/>
        <w:rPr>
          <w:szCs w:val="28"/>
        </w:rPr>
      </w:pPr>
      <w:r w:rsidRPr="007103EA">
        <w:rPr>
          <w:szCs w:val="28"/>
        </w:rPr>
        <w:t>В программе могут содержаться следующие команды:</w:t>
      </w:r>
    </w:p>
    <w:p w:rsidR="00B31A79" w:rsidRPr="0014361F" w:rsidRDefault="00E67C23" w:rsidP="0079311F">
      <w:pPr>
        <w:pStyle w:val="af1"/>
        <w:numPr>
          <w:ilvl w:val="0"/>
          <w:numId w:val="2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14361F">
        <w:rPr>
          <w:rFonts w:ascii="Times New Roman" w:hAnsi="Times New Roman"/>
          <w:sz w:val="28"/>
          <w:szCs w:val="28"/>
        </w:rPr>
        <w:t>INSERT (</w:t>
      </w:r>
      <w:r w:rsidR="00B31A79" w:rsidRPr="0014361F">
        <w:rPr>
          <w:rFonts w:ascii="Times New Roman" w:hAnsi="Times New Roman"/>
          <w:sz w:val="28"/>
          <w:szCs w:val="28"/>
        </w:rPr>
        <w:t>“ключ”, значение) // добавить элемент в массив или заменить существующий</w:t>
      </w:r>
    </w:p>
    <w:p w:rsidR="00B31A79" w:rsidRPr="0014361F" w:rsidRDefault="00B31A79" w:rsidP="0079311F">
      <w:pPr>
        <w:pStyle w:val="af1"/>
        <w:numPr>
          <w:ilvl w:val="0"/>
          <w:numId w:val="2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14361F">
        <w:rPr>
          <w:rFonts w:ascii="Times New Roman" w:hAnsi="Times New Roman"/>
          <w:sz w:val="28"/>
          <w:szCs w:val="28"/>
        </w:rPr>
        <w:t>FIND(“ключ”) // вывести значение или сообщить об его отсутствии</w:t>
      </w:r>
    </w:p>
    <w:p w:rsidR="00B31A79" w:rsidRPr="0014361F" w:rsidRDefault="00B31A79" w:rsidP="0079311F">
      <w:pPr>
        <w:pStyle w:val="af1"/>
        <w:numPr>
          <w:ilvl w:val="0"/>
          <w:numId w:val="2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14361F">
        <w:rPr>
          <w:rFonts w:ascii="Times New Roman" w:hAnsi="Times New Roman"/>
          <w:sz w:val="28"/>
          <w:szCs w:val="28"/>
        </w:rPr>
        <w:t>REMOVE(“ключ”) // удалить элемент или сообщить об его отсутствии</w:t>
      </w:r>
    </w:p>
    <w:p w:rsidR="00283B1B" w:rsidRPr="00283B1B" w:rsidRDefault="001C0DCF" w:rsidP="001C0DCF">
      <w:pPr>
        <w:spacing w:line="240" w:lineRule="auto"/>
        <w:ind w:firstLine="0"/>
        <w:rPr>
          <w:szCs w:val="28"/>
        </w:rPr>
      </w:pPr>
      <w:r>
        <w:rPr>
          <w:szCs w:val="28"/>
        </w:rPr>
        <w:t>4) </w:t>
      </w:r>
      <w:r w:rsidR="00283B1B" w:rsidRPr="00283B1B">
        <w:rPr>
          <w:szCs w:val="28"/>
        </w:rPr>
        <w:t>При выполнении недопустимой команды выводить соответствующее сообщение об ошибке и переходить к следующей команде.</w:t>
      </w:r>
    </w:p>
    <w:p w:rsidR="00283B1B" w:rsidRPr="00283B1B" w:rsidRDefault="001C0DCF" w:rsidP="001C0DCF">
      <w:pPr>
        <w:spacing w:line="240" w:lineRule="auto"/>
        <w:ind w:firstLine="0"/>
        <w:rPr>
          <w:szCs w:val="28"/>
        </w:rPr>
      </w:pPr>
      <w:r>
        <w:rPr>
          <w:szCs w:val="28"/>
        </w:rPr>
        <w:t>5) </w:t>
      </w:r>
      <w:r w:rsidR="00283B1B" w:rsidRPr="00283B1B">
        <w:rPr>
          <w:szCs w:val="28"/>
        </w:rPr>
        <w:t>Входной текстовый файл содержи</w:t>
      </w:r>
      <w:r w:rsidR="00B31A79">
        <w:rPr>
          <w:szCs w:val="28"/>
        </w:rPr>
        <w:t>т программу для управления массивом</w:t>
      </w:r>
      <w:r>
        <w:rPr>
          <w:szCs w:val="28"/>
        </w:rPr>
        <w:t>. 6) Результа</w:t>
      </w:r>
      <w:r w:rsidR="00283B1B" w:rsidRPr="00283B1B">
        <w:rPr>
          <w:szCs w:val="28"/>
        </w:rPr>
        <w:t>ты выполнения программы вывести на консоль.</w:t>
      </w:r>
    </w:p>
    <w:p w:rsidR="00560FB8" w:rsidRDefault="00560FB8" w:rsidP="00560FB8">
      <w:pPr>
        <w:pStyle w:val="a0"/>
        <w:numPr>
          <w:ilvl w:val="0"/>
          <w:numId w:val="0"/>
        </w:numPr>
        <w:ind w:left="720"/>
        <w:rPr>
          <w:szCs w:val="28"/>
        </w:rPr>
      </w:pPr>
    </w:p>
    <w:p w:rsidR="00560FB8" w:rsidRDefault="00E321A1" w:rsidP="002442BE">
      <w:pPr>
        <w:pStyle w:val="a0"/>
        <w:numPr>
          <w:ilvl w:val="0"/>
          <w:numId w:val="0"/>
        </w:numPr>
        <w:rPr>
          <w:szCs w:val="28"/>
        </w:rPr>
      </w:pPr>
      <w:r w:rsidRPr="003A09FB">
        <w:rPr>
          <w:b/>
          <w:szCs w:val="28"/>
        </w:rPr>
        <w:t>Срок сдачи студентом законченной работы</w:t>
      </w:r>
      <w:r w:rsidR="00370D14">
        <w:rPr>
          <w:b/>
          <w:szCs w:val="28"/>
        </w:rPr>
        <w:t xml:space="preserve"> (защита практики)</w:t>
      </w:r>
      <w:r w:rsidR="003A09FB" w:rsidRPr="003A09FB">
        <w:rPr>
          <w:b/>
          <w:szCs w:val="28"/>
        </w:rPr>
        <w:t>:</w:t>
      </w:r>
      <w:r w:rsidR="003B563C">
        <w:rPr>
          <w:szCs w:val="28"/>
        </w:rPr>
        <w:t xml:space="preserve"> </w:t>
      </w:r>
      <w:r w:rsidR="00A63CA3" w:rsidRPr="00370D14">
        <w:rPr>
          <w:b/>
          <w:bCs/>
        </w:rPr>
        <w:t>27.07.2020</w:t>
      </w:r>
      <w:r w:rsidR="00A63CA3">
        <w:rPr>
          <w:b/>
          <w:bCs/>
          <w:color w:val="444444"/>
        </w:rPr>
        <w:t>.</w:t>
      </w:r>
    </w:p>
    <w:p w:rsidR="00370D14" w:rsidRDefault="00370D14" w:rsidP="00370D14">
      <w:pPr>
        <w:ind w:firstLine="0"/>
        <w:rPr>
          <w:szCs w:val="28"/>
        </w:rPr>
      </w:pPr>
      <w:r>
        <w:rPr>
          <w:szCs w:val="28"/>
        </w:rPr>
        <w:t>Руководители учебной практики</w:t>
      </w:r>
      <w:r w:rsidRPr="008C569B">
        <w:rPr>
          <w:szCs w:val="28"/>
        </w:rPr>
        <w:tab/>
      </w:r>
      <w:r>
        <w:rPr>
          <w:szCs w:val="28"/>
        </w:rPr>
        <w:t>_______________________/А.Е. Беляков</w:t>
      </w:r>
    </w:p>
    <w:p w:rsidR="00370D14" w:rsidRDefault="00370D14" w:rsidP="00370D14">
      <w:pPr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_______________________/Ю.Г. Плаксина</w:t>
      </w:r>
    </w:p>
    <w:p w:rsidR="00370D14" w:rsidRDefault="00370D14" w:rsidP="00370D14">
      <w:pPr>
        <w:spacing w:before="240"/>
        <w:ind w:firstLine="0"/>
      </w:pPr>
      <w:r>
        <w:rPr>
          <w:szCs w:val="28"/>
        </w:rPr>
        <w:t>Студент</w:t>
      </w:r>
      <w:r w:rsidRPr="00490757">
        <w:rPr>
          <w:szCs w:val="28"/>
        </w:rPr>
        <w:t xml:space="preserve">                        </w:t>
      </w:r>
      <w:r>
        <w:rPr>
          <w:szCs w:val="28"/>
        </w:rPr>
        <w:t xml:space="preserve">              </w:t>
      </w:r>
      <w:r w:rsidRPr="00490757">
        <w:rPr>
          <w:szCs w:val="28"/>
        </w:rPr>
        <w:tab/>
        <w:t>_______________________/</w:t>
      </w:r>
      <w:proofErr w:type="spellStart"/>
      <w:r w:rsidR="00B31A79">
        <w:rPr>
          <w:i/>
          <w:szCs w:val="28"/>
        </w:rPr>
        <w:t>В.Е.Урекина</w:t>
      </w:r>
      <w:proofErr w:type="spellEnd"/>
      <w:r w:rsidRPr="00490757">
        <w:rPr>
          <w:szCs w:val="28"/>
        </w:rPr>
        <w:t xml:space="preserve"> /</w:t>
      </w:r>
    </w:p>
    <w:p w:rsidR="00FF4524" w:rsidRDefault="00E321A1" w:rsidP="00FF2B05">
      <w:pPr>
        <w:spacing w:line="240" w:lineRule="auto"/>
        <w:ind w:firstLine="0"/>
        <w:jc w:val="center"/>
        <w:rPr>
          <w:rFonts w:ascii="Arial" w:hAnsi="Arial" w:cs="Arial"/>
          <w:b/>
          <w:sz w:val="32"/>
          <w:szCs w:val="32"/>
        </w:rPr>
      </w:pPr>
      <w:r w:rsidRPr="004F6D9A">
        <w:rPr>
          <w:b/>
          <w:caps/>
          <w:szCs w:val="28"/>
        </w:rPr>
        <w:br w:type="page"/>
      </w:r>
    </w:p>
    <w:p w:rsidR="00EC5A19" w:rsidRPr="008A1FEF" w:rsidRDefault="00EC5A19" w:rsidP="008A1FEF">
      <w:pPr>
        <w:jc w:val="center"/>
        <w:rPr>
          <w:rFonts w:cs="Arial"/>
          <w:b/>
          <w:color w:val="000000" w:themeColor="text1"/>
          <w:sz w:val="32"/>
          <w:szCs w:val="32"/>
        </w:rPr>
      </w:pPr>
      <w:r w:rsidRPr="008A1FEF">
        <w:rPr>
          <w:rFonts w:cs="Arial"/>
          <w:b/>
          <w:color w:val="000000" w:themeColor="text1"/>
          <w:sz w:val="32"/>
          <w:szCs w:val="32"/>
        </w:rPr>
        <w:lastRenderedPageBreak/>
        <w:t>ОГЛАВЛЕНИЕ</w:t>
      </w:r>
    </w:p>
    <w:p w:rsidR="00EC5A19" w:rsidRPr="00EC5A19" w:rsidRDefault="00EC5A19" w:rsidP="00AC5984">
      <w:pPr>
        <w:autoSpaceDE w:val="0"/>
        <w:autoSpaceDN w:val="0"/>
        <w:adjustRightInd w:val="0"/>
        <w:jc w:val="center"/>
        <w:rPr>
          <w:bCs/>
          <w:szCs w:val="28"/>
        </w:rPr>
      </w:pPr>
    </w:p>
    <w:p w:rsidR="008A1FEF" w:rsidRDefault="00E076F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r w:rsidRPr="00957BBF">
        <w:rPr>
          <w:szCs w:val="26"/>
        </w:rPr>
        <w:fldChar w:fldCharType="begin"/>
      </w:r>
      <w:r w:rsidR="00511908" w:rsidRPr="00957BBF">
        <w:rPr>
          <w:szCs w:val="26"/>
        </w:rPr>
        <w:instrText xml:space="preserve"> TOC \o "1-3" \h \z \u </w:instrText>
      </w:r>
      <w:r w:rsidRPr="00957BBF">
        <w:rPr>
          <w:szCs w:val="26"/>
        </w:rPr>
        <w:fldChar w:fldCharType="separate"/>
      </w:r>
      <w:hyperlink w:anchor="_Toc45722660" w:history="1">
        <w:r w:rsidR="008A1FEF" w:rsidRPr="00241DA4">
          <w:rPr>
            <w:rStyle w:val="ae"/>
            <w:rFonts w:cs="Arial"/>
            <w:noProof/>
          </w:rPr>
          <w:t>ВВЕДЕНИЕ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_Toc45722660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5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1" w:history="1">
        <w:r w:rsidR="008A1FEF" w:rsidRPr="00241DA4">
          <w:rPr>
            <w:rStyle w:val="ae"/>
            <w:rFonts w:cs="Arial"/>
            <w:noProof/>
          </w:rPr>
          <w:t>КРАТКОЕ ОПИСАНИЕ АЛГОРИТМА З</w:t>
        </w:r>
        <w:bookmarkStart w:id="1" w:name="_GoBack"/>
        <w:bookmarkEnd w:id="1"/>
        <w:r w:rsidR="008A1FEF" w:rsidRPr="00241DA4">
          <w:rPr>
            <w:rStyle w:val="ae"/>
            <w:rFonts w:cs="Arial"/>
            <w:noProof/>
          </w:rPr>
          <w:t>АДАНИЕ А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_Toc45722661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11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2" w:history="1">
        <w:r w:rsidR="008A1FEF" w:rsidRPr="00241DA4">
          <w:rPr>
            <w:rStyle w:val="ae"/>
            <w:rFonts w:cs="Arial"/>
            <w:noProof/>
          </w:rPr>
          <w:t>СХЕМА АЛГОРИТМА ЗАДАНИЯ А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_Toc45722662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12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3" w:history="1">
        <w:r w:rsidR="008A1FEF" w:rsidRPr="00241DA4">
          <w:rPr>
            <w:rStyle w:val="ae"/>
            <w:rFonts w:cs="Arial"/>
            <w:noProof/>
          </w:rPr>
          <w:t>ЭКСПЕРИМЕНТАЛЬНЫЙ ГРАФИК ЗАВИСИМОСТИ ВРЕМЕНИ ВЫПОЛНЕНИЯ КОДА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_Toc45722663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15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4" w:history="1">
        <w:r w:rsidR="008A1FEF" w:rsidRPr="00241DA4">
          <w:rPr>
            <w:rStyle w:val="ae"/>
            <w:rFonts w:cs="Arial"/>
            <w:noProof/>
          </w:rPr>
          <w:t>СОПОСТАВЛЕНИЕ ПОЛУЧЕННЫХ РЕЗУЛЬТАТОВ С ТЕОРЕТИЧЕСКИМИ СЛОЖНОСТЯМИ АЛГОРИТМОВ (ПО ВРЕМЕНИ ИСПОЛНЕНИЯ)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_Toc45722664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18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5" w:history="1">
        <w:r w:rsidR="008A1FEF" w:rsidRPr="00241DA4">
          <w:rPr>
            <w:rStyle w:val="ae"/>
            <w:rFonts w:cs="Arial"/>
            <w:noProof/>
          </w:rPr>
          <w:t>КРАТКОЕ ОПИСАНИЕ АЛГОРИТМА ЗАДАНИЯ В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_Toc45722665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21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6" w:history="1">
        <w:r w:rsidR="008A1FEF" w:rsidRPr="00241DA4">
          <w:rPr>
            <w:rStyle w:val="ae"/>
            <w:rFonts w:cs="Arial"/>
            <w:noProof/>
          </w:rPr>
          <w:t>СХЕМА АЛГОРИТМА ЗАДАНИЯ В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_Toc45722666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22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7" w:history="1">
        <w:r w:rsidR="008A1FEF" w:rsidRPr="00241DA4">
          <w:rPr>
            <w:rStyle w:val="ae"/>
            <w:rFonts w:cs="Arial"/>
            <w:noProof/>
          </w:rPr>
          <w:t>ОПИСАНИЕ РЕАЛИЗАЦИИ ЗАДАНИЯ В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_Toc45722667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25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8" w:history="1">
        <w:r w:rsidR="008A1FEF" w:rsidRPr="00241DA4">
          <w:rPr>
            <w:rStyle w:val="ae"/>
            <w:rFonts w:cs="Arial"/>
            <w:noProof/>
          </w:rPr>
          <w:t>БИБЛИОГРАФИЧЕСКИЙ СПИСОК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_Toc45722668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27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69" w:history="1">
        <w:r w:rsidR="008A1FEF" w:rsidRPr="00241DA4">
          <w:rPr>
            <w:rStyle w:val="ae"/>
            <w:rFonts w:cs="Arial"/>
            <w:noProof/>
          </w:rPr>
          <w:t>ПРИЛОЖЕНИЕ А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_Toc45722669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28</w:t>
        </w:r>
        <w:r w:rsidR="008A1FEF">
          <w:rPr>
            <w:noProof/>
            <w:webHidden/>
          </w:rPr>
          <w:fldChar w:fldCharType="end"/>
        </w:r>
      </w:hyperlink>
    </w:p>
    <w:p w:rsidR="008A1FEF" w:rsidRDefault="0034170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u w:val="none"/>
        </w:rPr>
      </w:pPr>
      <w:hyperlink w:anchor="_Toc45722670" w:history="1">
        <w:r w:rsidR="008A1FEF" w:rsidRPr="00241DA4">
          <w:rPr>
            <w:rStyle w:val="ae"/>
            <w:rFonts w:cs="Arial"/>
            <w:noProof/>
          </w:rPr>
          <w:t>ПРИЛОЖЕНИЕ В</w:t>
        </w:r>
        <w:r w:rsidR="008A1FEF">
          <w:rPr>
            <w:noProof/>
            <w:webHidden/>
          </w:rPr>
          <w:tab/>
        </w:r>
        <w:r w:rsidR="008A1FEF">
          <w:rPr>
            <w:noProof/>
            <w:webHidden/>
          </w:rPr>
          <w:fldChar w:fldCharType="begin"/>
        </w:r>
        <w:r w:rsidR="008A1FEF">
          <w:rPr>
            <w:noProof/>
            <w:webHidden/>
          </w:rPr>
          <w:instrText xml:space="preserve"> PAGEREF _Toc45722670 \h </w:instrText>
        </w:r>
        <w:r w:rsidR="008A1FEF">
          <w:rPr>
            <w:noProof/>
            <w:webHidden/>
          </w:rPr>
        </w:r>
        <w:r w:rsidR="008A1FEF">
          <w:rPr>
            <w:noProof/>
            <w:webHidden/>
          </w:rPr>
          <w:fldChar w:fldCharType="separate"/>
        </w:r>
        <w:r w:rsidR="00F8666D">
          <w:rPr>
            <w:noProof/>
            <w:webHidden/>
          </w:rPr>
          <w:t>33</w:t>
        </w:r>
        <w:r w:rsidR="008A1FEF">
          <w:rPr>
            <w:noProof/>
            <w:webHidden/>
          </w:rPr>
          <w:fldChar w:fldCharType="end"/>
        </w:r>
      </w:hyperlink>
    </w:p>
    <w:p w:rsidR="00EC5A19" w:rsidRPr="00812288" w:rsidRDefault="00E076F6" w:rsidP="008A1FEF">
      <w:pPr>
        <w:pStyle w:val="11"/>
      </w:pPr>
      <w:r w:rsidRPr="00957BBF">
        <w:fldChar w:fldCharType="end"/>
      </w:r>
    </w:p>
    <w:p w:rsidR="00987297" w:rsidRPr="00AC5984" w:rsidRDefault="00511908" w:rsidP="00DD021E">
      <w:pPr>
        <w:pStyle w:val="1"/>
        <w:ind w:firstLine="709"/>
        <w:jc w:val="both"/>
        <w:rPr>
          <w:b w:val="0"/>
        </w:rPr>
      </w:pPr>
      <w:r>
        <w:rPr>
          <w:b w:val="0"/>
          <w:szCs w:val="28"/>
        </w:rPr>
        <w:br w:type="page"/>
      </w:r>
    </w:p>
    <w:p w:rsidR="00246194" w:rsidRPr="008A1FEF" w:rsidRDefault="00246194" w:rsidP="000F389B">
      <w:pPr>
        <w:pStyle w:val="1"/>
        <w:rPr>
          <w:rFonts w:cs="Arial"/>
          <w:szCs w:val="32"/>
        </w:rPr>
      </w:pPr>
      <w:bookmarkStart w:id="2" w:name="_Toc45722660"/>
      <w:r w:rsidRPr="008A1FEF">
        <w:rPr>
          <w:rFonts w:cs="Arial"/>
          <w:szCs w:val="32"/>
        </w:rPr>
        <w:lastRenderedPageBreak/>
        <w:t>ВВЕДЕНИЕ</w:t>
      </w:r>
      <w:bookmarkEnd w:id="2"/>
    </w:p>
    <w:p w:rsidR="00BC0D21" w:rsidRPr="006A763D" w:rsidRDefault="00246194" w:rsidP="006A763D">
      <w:pPr>
        <w:spacing w:line="240" w:lineRule="auto"/>
        <w:rPr>
          <w:b/>
          <w:i/>
        </w:rPr>
      </w:pPr>
      <w:r w:rsidRPr="006A763D">
        <w:rPr>
          <w:b/>
          <w:i/>
        </w:rPr>
        <w:t>Сложность алгоритмов</w:t>
      </w:r>
    </w:p>
    <w:p w:rsidR="00DD183F" w:rsidRPr="006A763D" w:rsidRDefault="007F28FF" w:rsidP="006A763D">
      <w:pPr>
        <w:spacing w:line="240" w:lineRule="auto"/>
      </w:pPr>
      <w:r w:rsidRPr="006A763D">
        <w:t xml:space="preserve">Исследование сложности алгоритма помогает понять степень его практической приемлемости. Сравнительный анализ сложности нескольких алгоритмов решения одной и той же задачи позволяет </w:t>
      </w:r>
      <w:r w:rsidR="00D939A0">
        <w:t>с</w:t>
      </w:r>
      <w:r w:rsidRPr="006A763D">
        <w:t>делать обоснованный выбор лучшего из них.</w:t>
      </w:r>
    </w:p>
    <w:p w:rsidR="007F28FF" w:rsidRPr="006A763D" w:rsidRDefault="007F28FF" w:rsidP="006A763D">
      <w:pPr>
        <w:spacing w:line="240" w:lineRule="auto"/>
        <w:rPr>
          <w:b/>
          <w:i/>
        </w:rPr>
      </w:pPr>
      <w:r w:rsidRPr="006A763D">
        <w:t>Слово «сложность» в этом контексте является математическим термином, а не общим обозначением препятствия к выполнению замысла. С понятие сложности связывают затраты времени и/или памяти, соответствующие худшему случаю , либо затраты в среднем</w:t>
      </w:r>
      <w:r w:rsidR="006A763D" w:rsidRPr="006A763D">
        <w:t>[</w:t>
      </w:r>
      <w:hyperlink w:anchor="_БИБЛИОГРАФИЧЕСКИЙ_СПИСОК" w:history="1">
        <w:r w:rsidR="006A763D" w:rsidRPr="006A763D">
          <w:rPr>
            <w:rStyle w:val="ae"/>
          </w:rPr>
          <w:t>1</w:t>
        </w:r>
      </w:hyperlink>
      <w:r w:rsidRPr="006A763D">
        <w:t>].</w:t>
      </w:r>
    </w:p>
    <w:p w:rsidR="000F51EE" w:rsidRPr="006A763D" w:rsidRDefault="00766C67" w:rsidP="006A763D">
      <w:pPr>
        <w:spacing w:line="240" w:lineRule="auto"/>
      </w:pPr>
      <w:r w:rsidRPr="006A763D">
        <w:t xml:space="preserve">Функцией сложности алгоритма </w:t>
      </w:r>
      <w:r w:rsidR="00C97A84" w:rsidRPr="006A763D">
        <w:t>считается О</w:t>
      </w:r>
      <w:r w:rsidR="00C705F7" w:rsidRPr="006A763D">
        <w:t xml:space="preserve">(f(N)), </w:t>
      </w:r>
      <w:r w:rsidR="003849F3" w:rsidRPr="006A763D">
        <w:t>где</w:t>
      </w:r>
      <w:r w:rsidR="000F51EE" w:rsidRPr="006A763D">
        <w:t xml:space="preserve"> f(N)</w:t>
      </w:r>
      <w:r w:rsidRPr="006A763D">
        <w:t xml:space="preserve"> </w:t>
      </w:r>
      <w:r w:rsidR="0034170D">
        <w:sym w:font="Symbol" w:char="F02D"/>
      </w:r>
      <w:r w:rsidR="0034170D" w:rsidRPr="0034170D">
        <w:t xml:space="preserve"> </w:t>
      </w:r>
      <w:r w:rsidRPr="006A763D">
        <w:t>некоторая функция от исх</w:t>
      </w:r>
      <w:r w:rsidR="00C705F7" w:rsidRPr="006A763D">
        <w:t xml:space="preserve">одных данных, если для любого N </w:t>
      </w:r>
      <w:r w:rsidRPr="006A763D">
        <w:t>существует такая константа С, что время выполнения (или числ</w:t>
      </w:r>
      <w:r w:rsidR="00C705F7" w:rsidRPr="006A763D">
        <w:t xml:space="preserve">о операций) не превышает </w:t>
      </w:r>
      <w:proofErr w:type="spellStart"/>
      <w:r w:rsidRPr="006A763D">
        <w:t>Cf</w:t>
      </w:r>
      <w:proofErr w:type="spellEnd"/>
      <w:r w:rsidRPr="006A763D">
        <w:t>(N).</w:t>
      </w:r>
      <w:r w:rsidR="00C9491A" w:rsidRPr="006A763D">
        <w:t xml:space="preserve"> Функции перечислены в порядке возрастания сложности</w:t>
      </w:r>
      <w:r w:rsidR="000F51EE" w:rsidRPr="006A763D">
        <w:t>:</w:t>
      </w:r>
    </w:p>
    <w:p w:rsidR="00C705F7" w:rsidRPr="006A763D" w:rsidRDefault="00C705F7" w:rsidP="00F8666D">
      <w:pPr>
        <w:pStyle w:val="af1"/>
        <w:numPr>
          <w:ilvl w:val="0"/>
          <w:numId w:val="12"/>
        </w:numPr>
        <w:spacing w:line="240" w:lineRule="auto"/>
        <w:ind w:hanging="11"/>
        <w:rPr>
          <w:rFonts w:ascii="Times New Roman" w:hAnsi="Times New Roman"/>
          <w:sz w:val="28"/>
          <w:lang w:val="en-US"/>
        </w:rPr>
      </w:pPr>
      <w:r w:rsidRPr="006A763D">
        <w:rPr>
          <w:rFonts w:ascii="Times New Roman" w:hAnsi="Times New Roman"/>
          <w:sz w:val="28"/>
          <w:lang w:val="en-US"/>
        </w:rPr>
        <w:t>C–</w:t>
      </w:r>
      <w:r w:rsidRPr="006A763D">
        <w:rPr>
          <w:rFonts w:ascii="Times New Roman" w:hAnsi="Times New Roman"/>
          <w:sz w:val="28"/>
        </w:rPr>
        <w:t>константа</w:t>
      </w:r>
    </w:p>
    <w:p w:rsidR="00C705F7" w:rsidRPr="006A763D" w:rsidRDefault="00C705F7" w:rsidP="00F8666D">
      <w:pPr>
        <w:pStyle w:val="af1"/>
        <w:numPr>
          <w:ilvl w:val="0"/>
          <w:numId w:val="12"/>
        </w:numPr>
        <w:spacing w:line="240" w:lineRule="auto"/>
        <w:ind w:hanging="11"/>
        <w:rPr>
          <w:rFonts w:ascii="Times New Roman" w:hAnsi="Times New Roman"/>
          <w:sz w:val="28"/>
          <w:lang w:val="en-US"/>
        </w:rPr>
      </w:pPr>
      <w:r w:rsidRPr="006A763D">
        <w:rPr>
          <w:rFonts w:ascii="Times New Roman" w:hAnsi="Times New Roman"/>
          <w:sz w:val="28"/>
          <w:lang w:val="en-US"/>
        </w:rPr>
        <w:t>log(log(N))</w:t>
      </w:r>
    </w:p>
    <w:p w:rsidR="00C705F7" w:rsidRPr="006A763D" w:rsidRDefault="00C9491A" w:rsidP="00F8666D">
      <w:pPr>
        <w:pStyle w:val="af1"/>
        <w:numPr>
          <w:ilvl w:val="0"/>
          <w:numId w:val="12"/>
        </w:numPr>
        <w:spacing w:line="240" w:lineRule="auto"/>
        <w:ind w:hanging="11"/>
        <w:rPr>
          <w:rFonts w:ascii="Times New Roman" w:hAnsi="Times New Roman"/>
          <w:sz w:val="28"/>
          <w:lang w:val="en-US"/>
        </w:rPr>
      </w:pPr>
      <w:r w:rsidRPr="006A763D">
        <w:rPr>
          <w:rFonts w:ascii="Times New Roman" w:hAnsi="Times New Roman"/>
          <w:sz w:val="28"/>
          <w:lang w:val="en-US"/>
        </w:rPr>
        <w:t>log(N)</w:t>
      </w:r>
    </w:p>
    <w:p w:rsidR="00C705F7" w:rsidRPr="006A763D" w:rsidRDefault="00C705F7" w:rsidP="00F8666D">
      <w:pPr>
        <w:pStyle w:val="af1"/>
        <w:numPr>
          <w:ilvl w:val="0"/>
          <w:numId w:val="12"/>
        </w:numPr>
        <w:spacing w:line="240" w:lineRule="auto"/>
        <w:ind w:hanging="11"/>
        <w:rPr>
          <w:rFonts w:ascii="Times New Roman" w:hAnsi="Times New Roman"/>
          <w:sz w:val="28"/>
        </w:rPr>
      </w:pPr>
      <w:r w:rsidRPr="006A763D">
        <w:rPr>
          <w:rFonts w:ascii="Times New Roman" w:hAnsi="Times New Roman"/>
          <w:sz w:val="28"/>
          <w:lang w:val="en-US"/>
        </w:rPr>
        <w:t>N^C,0&lt;C&lt;1</w:t>
      </w:r>
    </w:p>
    <w:p w:rsidR="00C705F7" w:rsidRPr="006A763D" w:rsidRDefault="00C705F7" w:rsidP="00F8666D">
      <w:pPr>
        <w:pStyle w:val="af1"/>
        <w:numPr>
          <w:ilvl w:val="0"/>
          <w:numId w:val="12"/>
        </w:numPr>
        <w:spacing w:line="240" w:lineRule="auto"/>
        <w:ind w:hanging="11"/>
        <w:rPr>
          <w:rFonts w:ascii="Times New Roman" w:hAnsi="Times New Roman"/>
          <w:sz w:val="28"/>
        </w:rPr>
      </w:pPr>
      <w:r w:rsidRPr="006A763D">
        <w:rPr>
          <w:rFonts w:ascii="Times New Roman" w:hAnsi="Times New Roman"/>
          <w:sz w:val="28"/>
          <w:lang w:val="en-US"/>
        </w:rPr>
        <w:t>N</w:t>
      </w:r>
    </w:p>
    <w:p w:rsidR="00C705F7" w:rsidRPr="006A763D" w:rsidRDefault="00C705F7" w:rsidP="00F8666D">
      <w:pPr>
        <w:pStyle w:val="af1"/>
        <w:numPr>
          <w:ilvl w:val="0"/>
          <w:numId w:val="12"/>
        </w:numPr>
        <w:spacing w:line="240" w:lineRule="auto"/>
        <w:ind w:hanging="11"/>
        <w:rPr>
          <w:rFonts w:ascii="Times New Roman" w:hAnsi="Times New Roman"/>
          <w:sz w:val="28"/>
        </w:rPr>
      </w:pPr>
      <w:r w:rsidRPr="006A763D">
        <w:rPr>
          <w:rFonts w:ascii="Times New Roman" w:hAnsi="Times New Roman"/>
          <w:sz w:val="28"/>
          <w:lang w:val="en-US"/>
        </w:rPr>
        <w:t>N*log(N)</w:t>
      </w:r>
    </w:p>
    <w:p w:rsidR="00C705F7" w:rsidRPr="006A763D" w:rsidRDefault="00C705F7" w:rsidP="00F8666D">
      <w:pPr>
        <w:pStyle w:val="af1"/>
        <w:numPr>
          <w:ilvl w:val="0"/>
          <w:numId w:val="12"/>
        </w:numPr>
        <w:spacing w:line="240" w:lineRule="auto"/>
        <w:ind w:hanging="11"/>
        <w:rPr>
          <w:rFonts w:ascii="Times New Roman" w:hAnsi="Times New Roman"/>
          <w:sz w:val="28"/>
        </w:rPr>
      </w:pPr>
      <w:r w:rsidRPr="006A763D">
        <w:rPr>
          <w:rFonts w:ascii="Times New Roman" w:hAnsi="Times New Roman"/>
          <w:sz w:val="28"/>
          <w:lang w:val="en-US"/>
        </w:rPr>
        <w:t>N^C,C&gt;1</w:t>
      </w:r>
    </w:p>
    <w:p w:rsidR="00BF3293" w:rsidRPr="006A763D" w:rsidRDefault="00BF3293" w:rsidP="00F8666D">
      <w:pPr>
        <w:pStyle w:val="af1"/>
        <w:numPr>
          <w:ilvl w:val="0"/>
          <w:numId w:val="12"/>
        </w:numPr>
        <w:spacing w:line="240" w:lineRule="auto"/>
        <w:ind w:hanging="11"/>
        <w:rPr>
          <w:rFonts w:ascii="Times New Roman" w:hAnsi="Times New Roman"/>
          <w:sz w:val="28"/>
        </w:rPr>
      </w:pPr>
      <w:r w:rsidRPr="006A763D">
        <w:rPr>
          <w:rFonts w:ascii="Times New Roman" w:hAnsi="Times New Roman"/>
          <w:sz w:val="28"/>
          <w:lang w:val="en-US"/>
        </w:rPr>
        <w:t>C^N,C&gt;1</w:t>
      </w:r>
    </w:p>
    <w:p w:rsidR="000F389B" w:rsidRPr="006A763D" w:rsidRDefault="00C9491A" w:rsidP="00F8666D">
      <w:pPr>
        <w:pStyle w:val="af1"/>
        <w:numPr>
          <w:ilvl w:val="0"/>
          <w:numId w:val="12"/>
        </w:numPr>
        <w:spacing w:after="0" w:line="240" w:lineRule="auto"/>
        <w:ind w:hanging="11"/>
        <w:rPr>
          <w:rFonts w:ascii="Times New Roman" w:hAnsi="Times New Roman"/>
          <w:sz w:val="28"/>
        </w:rPr>
      </w:pPr>
      <w:r w:rsidRPr="006A763D">
        <w:rPr>
          <w:rFonts w:ascii="Times New Roman" w:hAnsi="Times New Roman"/>
          <w:sz w:val="28"/>
          <w:lang w:val="en-US"/>
        </w:rPr>
        <w:t>N!</w:t>
      </w:r>
      <w:r w:rsidR="000F389B" w:rsidRPr="006A763D">
        <w:rPr>
          <w:rFonts w:ascii="Times New Roman" w:hAnsi="Times New Roman"/>
          <w:sz w:val="28"/>
          <w:lang w:val="en-US"/>
        </w:rPr>
        <w:t xml:space="preserve"> </w:t>
      </w:r>
    </w:p>
    <w:p w:rsidR="00C9491A" w:rsidRPr="006A763D" w:rsidRDefault="00C9491A" w:rsidP="006A763D">
      <w:pPr>
        <w:spacing w:line="240" w:lineRule="auto"/>
      </w:pPr>
      <w:r w:rsidRPr="006A763D">
        <w:t xml:space="preserve">Если </w:t>
      </w:r>
      <w:r w:rsidR="00C97A84" w:rsidRPr="006A763D">
        <w:t>необходимо</w:t>
      </w:r>
      <w:r w:rsidRPr="006A763D">
        <w:t xml:space="preserve"> оценить сложность алгоритма, уравнение сложности которого содержит несколько этих функций, то уравнение можно сократить до функции, расположенной ниже в таблице. Например, O(</w:t>
      </w:r>
      <w:proofErr w:type="spellStart"/>
      <w:r w:rsidRPr="006A763D">
        <w:t>log</w:t>
      </w:r>
      <w:proofErr w:type="spellEnd"/>
      <w:r w:rsidRPr="006A763D">
        <w:t>(N)+N!)=O(N!).</w:t>
      </w:r>
    </w:p>
    <w:p w:rsidR="00C705F7" w:rsidRPr="006A763D" w:rsidRDefault="00C9491A" w:rsidP="006A763D">
      <w:pPr>
        <w:spacing w:line="240" w:lineRule="auto"/>
      </w:pPr>
      <w:r w:rsidRPr="006A763D">
        <w:t xml:space="preserve">В общем случае сложность алгоритма можно оценить по порядку величины. Алгоритм имеет сложность O(f(n)), если при увеличении размерности входных данных N, время выполнения алгоритма возрастает с </w:t>
      </w:r>
      <w:r w:rsidR="003849F3" w:rsidRPr="006A763D">
        <w:t>той же скоростью, что и функция</w:t>
      </w:r>
      <w:r w:rsidR="00C705F7" w:rsidRPr="006A763D">
        <w:t xml:space="preserve"> </w:t>
      </w:r>
      <w:r w:rsidRPr="006A763D">
        <w:t>f(N).</w:t>
      </w:r>
    </w:p>
    <w:p w:rsidR="000F51EE" w:rsidRPr="006A763D" w:rsidRDefault="003849F3" w:rsidP="006A763D">
      <w:pPr>
        <w:spacing w:line="240" w:lineRule="auto"/>
      </w:pPr>
      <w:r w:rsidRPr="006A763D">
        <w:rPr>
          <w:rStyle w:val="ae"/>
          <w:color w:val="000000" w:themeColor="text1"/>
          <w:u w:val="none"/>
        </w:rPr>
        <w:t>Оценивая порядок сложности алгоритма</w:t>
      </w:r>
      <w:r w:rsidR="00C9491A" w:rsidRPr="006A763D">
        <w:t>, необходимо использовать только ту часть, которая возрастает быстрее всего. Предположим, что рабочий цикл описывается выражением N^3+N. В таком случае его сложность будет равна O(N^3). Рассмотрение быстро растущей части функции позволяет оценить повед</w:t>
      </w:r>
      <w:r w:rsidR="007F28FF" w:rsidRPr="006A763D">
        <w:t>ение алгоритма при увеличении N.</w:t>
      </w:r>
      <w:r w:rsidR="00C9491A" w:rsidRPr="006A763D">
        <w:t xml:space="preserve"> Например, при N=100, то разница между N^3+N=1000100 и N=1000000 равна всего лишь 100, что составляет 0,01</w:t>
      </w:r>
      <w:r w:rsidR="00C97A84" w:rsidRPr="006A763D">
        <w:t>%. При</w:t>
      </w:r>
      <w:r w:rsidR="00C9491A" w:rsidRPr="006A763D">
        <w:t xml:space="preserve"> вычислении O можно не учитывать постоянные множители в выражениях. Алгоритм с рабочим шагом 3N^3 рассматривается, как O(N^3). Это делает зависимость отношения O(N) от изменения размера задачи более </w:t>
      </w:r>
      <w:r w:rsidR="001E2B4E" w:rsidRPr="006A763D">
        <w:t>очевидной[</w:t>
      </w:r>
      <w:hyperlink w:anchor="_БИБЛИОГРАФИЧЕСКИЙ_СПИСОК" w:history="1">
        <w:r w:rsidR="000A42D0" w:rsidRPr="006A763D">
          <w:rPr>
            <w:rStyle w:val="ae"/>
          </w:rPr>
          <w:t>7</w:t>
        </w:r>
      </w:hyperlink>
      <w:r w:rsidR="000F389B" w:rsidRPr="006A763D">
        <w:t>]</w:t>
      </w:r>
      <w:r w:rsidR="001E2B4E" w:rsidRPr="006A763D">
        <w:t>.</w:t>
      </w:r>
    </w:p>
    <w:p w:rsidR="00C705F7" w:rsidRPr="006A763D" w:rsidRDefault="00C705F7" w:rsidP="006A763D">
      <w:pPr>
        <w:spacing w:line="240" w:lineRule="auto"/>
      </w:pPr>
    </w:p>
    <w:p w:rsidR="00246194" w:rsidRPr="006A763D" w:rsidRDefault="00246194" w:rsidP="006A763D">
      <w:pPr>
        <w:spacing w:line="240" w:lineRule="auto"/>
        <w:rPr>
          <w:b/>
          <w:i/>
        </w:rPr>
      </w:pPr>
      <w:r w:rsidRPr="006A763D">
        <w:rPr>
          <w:b/>
          <w:i/>
        </w:rPr>
        <w:t>Структуры данных</w:t>
      </w:r>
    </w:p>
    <w:p w:rsidR="0079311F" w:rsidRPr="006A763D" w:rsidRDefault="002C07F7" w:rsidP="006A763D">
      <w:pPr>
        <w:spacing w:line="240" w:lineRule="auto"/>
        <w:rPr>
          <w:szCs w:val="28"/>
        </w:rPr>
      </w:pPr>
      <w:r w:rsidRPr="006A763D">
        <w:rPr>
          <w:rStyle w:val="ae"/>
          <w:color w:val="000000" w:themeColor="text1"/>
          <w:szCs w:val="28"/>
          <w:u w:val="none"/>
        </w:rPr>
        <w:t>Структура данных</w:t>
      </w:r>
      <w:r w:rsidRPr="006A763D">
        <w:rPr>
          <w:color w:val="000000" w:themeColor="text1"/>
          <w:szCs w:val="28"/>
        </w:rPr>
        <w:t xml:space="preserve"> </w:t>
      </w:r>
      <w:r w:rsidR="0034170D">
        <w:rPr>
          <w:szCs w:val="28"/>
        </w:rPr>
        <w:sym w:font="Symbol" w:char="F02D"/>
      </w:r>
      <w:r w:rsidR="003849F3" w:rsidRPr="006A763D">
        <w:rPr>
          <w:szCs w:val="28"/>
        </w:rPr>
        <w:t xml:space="preserve"> это контейнер, который хранит данные в определенном макете. Этот «макет» позволяет структуре данных быть эффективной в некоторых операциях и неэффективной в других.</w:t>
      </w:r>
      <w:r w:rsidR="0079311F" w:rsidRPr="006A763D">
        <w:rPr>
          <w:szCs w:val="28"/>
        </w:rPr>
        <w:t xml:space="preserve"> </w:t>
      </w:r>
    </w:p>
    <w:p w:rsidR="003849F3" w:rsidRPr="006A763D" w:rsidRDefault="003849F3" w:rsidP="006A763D">
      <w:pPr>
        <w:spacing w:line="240" w:lineRule="auto"/>
        <w:rPr>
          <w:szCs w:val="28"/>
          <w:lang w:val="en-US"/>
        </w:rPr>
      </w:pPr>
      <w:r w:rsidRPr="006A763D">
        <w:rPr>
          <w:szCs w:val="28"/>
        </w:rPr>
        <w:t>Линейные</w:t>
      </w:r>
      <w:r w:rsidR="00D46DFB" w:rsidRPr="006A763D">
        <w:rPr>
          <w:szCs w:val="28"/>
        </w:rPr>
        <w:t xml:space="preserve"> структуры данных</w:t>
      </w:r>
      <w:r w:rsidRPr="006A763D">
        <w:rPr>
          <w:szCs w:val="28"/>
        </w:rPr>
        <w:t>, элементы образуют последовательность или линейный список, обход</w:t>
      </w:r>
      <w:r w:rsidR="00D46DFB" w:rsidRPr="006A763D">
        <w:rPr>
          <w:szCs w:val="28"/>
        </w:rPr>
        <w:t xml:space="preserve"> узлов линеен. Примеры: Массивы, с</w:t>
      </w:r>
      <w:r w:rsidRPr="006A763D">
        <w:rPr>
          <w:szCs w:val="28"/>
        </w:rPr>
        <w:t>вя</w:t>
      </w:r>
      <w:r w:rsidR="00D46DFB" w:rsidRPr="006A763D">
        <w:rPr>
          <w:szCs w:val="28"/>
        </w:rPr>
        <w:t xml:space="preserve">занный список, стеки и очереди. </w:t>
      </w:r>
      <w:r w:rsidRPr="006A763D">
        <w:rPr>
          <w:szCs w:val="28"/>
        </w:rPr>
        <w:t>Нелинейные, если обход узлов нелинейный, а данные не последов</w:t>
      </w:r>
      <w:r w:rsidR="0079311F" w:rsidRPr="006A763D">
        <w:rPr>
          <w:szCs w:val="28"/>
        </w:rPr>
        <w:t>ательны. Пример: граф и деревья</w:t>
      </w:r>
      <w:r w:rsidR="0079311F" w:rsidRPr="006A763D">
        <w:rPr>
          <w:szCs w:val="28"/>
          <w:lang w:val="en-US"/>
        </w:rPr>
        <w:t>[</w:t>
      </w:r>
      <w:hyperlink w:anchor="_БИБЛИОГРАФИЧЕСКИЙ_СПИСОК" w:history="1">
        <w:r w:rsidR="000A42D0" w:rsidRPr="006A763D">
          <w:rPr>
            <w:rStyle w:val="ae"/>
            <w:szCs w:val="28"/>
            <w:lang w:val="en-US"/>
          </w:rPr>
          <w:t>8</w:t>
        </w:r>
      </w:hyperlink>
      <w:r w:rsidR="0079311F" w:rsidRPr="006A763D">
        <w:rPr>
          <w:szCs w:val="28"/>
        </w:rPr>
        <w:t>]</w:t>
      </w:r>
    </w:p>
    <w:p w:rsidR="003849F3" w:rsidRPr="006A763D" w:rsidRDefault="0034170D" w:rsidP="006A763D">
      <w:pPr>
        <w:spacing w:line="240" w:lineRule="auto"/>
        <w:rPr>
          <w:color w:val="000000" w:themeColor="text1"/>
          <w:szCs w:val="28"/>
        </w:rPr>
      </w:pPr>
      <w:hyperlink r:id="rId8" w:history="1">
        <w:r w:rsidR="00D46DFB" w:rsidRPr="006A763D">
          <w:rPr>
            <w:rStyle w:val="ae"/>
            <w:color w:val="000000" w:themeColor="text1"/>
            <w:szCs w:val="28"/>
          </w:rPr>
          <w:t>Основные структуры данных</w:t>
        </w:r>
        <w:r w:rsidR="00D46DFB" w:rsidRPr="006A763D">
          <w:rPr>
            <w:rStyle w:val="ae"/>
            <w:color w:val="000000" w:themeColor="text1"/>
            <w:szCs w:val="28"/>
            <w:u w:val="none"/>
          </w:rPr>
          <w:t>:</w:t>
        </w:r>
      </w:hyperlink>
    </w:p>
    <w:p w:rsidR="005754F5" w:rsidRPr="006A763D" w:rsidRDefault="005754F5" w:rsidP="006A763D">
      <w:pPr>
        <w:pStyle w:val="af1"/>
        <w:numPr>
          <w:ilvl w:val="0"/>
          <w:numId w:val="15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Линейный список</w:t>
      </w:r>
      <w:r w:rsidR="00F65EFB" w:rsidRPr="006A763D">
        <w:rPr>
          <w:rFonts w:ascii="Times New Roman" w:hAnsi="Times New Roman"/>
          <w:sz w:val="28"/>
          <w:szCs w:val="28"/>
        </w:rPr>
        <w:t>[</w:t>
      </w:r>
      <w:hyperlink w:anchor="_БИБЛИОГРАФИЧЕСКИЙ_СПИСОК" w:history="1">
        <w:r w:rsidR="006A763D" w:rsidRPr="006A763D">
          <w:rPr>
            <w:rStyle w:val="ae"/>
            <w:rFonts w:ascii="Times New Roman" w:hAnsi="Times New Roman"/>
            <w:sz w:val="28"/>
            <w:szCs w:val="28"/>
          </w:rPr>
          <w:t>3</w:t>
        </w:r>
      </w:hyperlink>
      <w:r w:rsidR="00F65EFB" w:rsidRPr="006A763D">
        <w:rPr>
          <w:rFonts w:ascii="Times New Roman" w:hAnsi="Times New Roman"/>
          <w:sz w:val="28"/>
          <w:szCs w:val="28"/>
        </w:rPr>
        <w:t>]</w:t>
      </w:r>
      <w:r w:rsidRPr="006A763D">
        <w:rPr>
          <w:rFonts w:ascii="Times New Roman" w:hAnsi="Times New Roman"/>
          <w:sz w:val="28"/>
          <w:szCs w:val="28"/>
        </w:rPr>
        <w:t xml:space="preserve"> </w:t>
      </w:r>
      <w:r w:rsidR="00E45BE6" w:rsidRPr="006A763D">
        <w:rPr>
          <w:rFonts w:ascii="Times New Roman" w:hAnsi="Times New Roman"/>
          <w:sz w:val="28"/>
          <w:szCs w:val="28"/>
        </w:rPr>
        <w:t>представляет</w:t>
      </w:r>
      <w:r w:rsidRPr="006A763D">
        <w:rPr>
          <w:rFonts w:ascii="Times New Roman" w:hAnsi="Times New Roman"/>
          <w:sz w:val="28"/>
          <w:szCs w:val="28"/>
        </w:rPr>
        <w:t xml:space="preserve"> собой последовательность </w:t>
      </w:r>
      <w:r w:rsidRPr="006A763D">
        <w:rPr>
          <w:rFonts w:ascii="Times New Roman" w:hAnsi="Times New Roman"/>
          <w:sz w:val="28"/>
          <w:szCs w:val="28"/>
          <w:lang w:val="en-US"/>
        </w:rPr>
        <w:t>n</w:t>
      </w:r>
      <w:r w:rsidRPr="006A763D">
        <w:rPr>
          <w:rFonts w:ascii="Times New Roman" w:hAnsi="Times New Roman"/>
          <w:sz w:val="28"/>
          <w:szCs w:val="28"/>
        </w:rPr>
        <w:t xml:space="preserve"> ≥ 0 узлов </w:t>
      </w:r>
      <w:r w:rsidRPr="006A763D">
        <w:rPr>
          <w:rFonts w:ascii="Times New Roman" w:hAnsi="Times New Roman"/>
          <w:sz w:val="28"/>
          <w:szCs w:val="28"/>
          <w:lang w:val="en-US"/>
        </w:rPr>
        <w:t>x</w:t>
      </w:r>
      <w:r w:rsidRPr="006A763D">
        <w:rPr>
          <w:rFonts w:ascii="Times New Roman" w:hAnsi="Times New Roman"/>
          <w:sz w:val="28"/>
          <w:szCs w:val="28"/>
        </w:rPr>
        <w:t xml:space="preserve">[1], </w:t>
      </w:r>
      <w:r w:rsidRPr="006A763D">
        <w:rPr>
          <w:rFonts w:ascii="Times New Roman" w:hAnsi="Times New Roman"/>
          <w:sz w:val="28"/>
          <w:szCs w:val="28"/>
          <w:lang w:val="en-US"/>
        </w:rPr>
        <w:t>x</w:t>
      </w:r>
      <w:r w:rsidRPr="006A763D">
        <w:rPr>
          <w:rFonts w:ascii="Times New Roman" w:hAnsi="Times New Roman"/>
          <w:sz w:val="28"/>
          <w:szCs w:val="28"/>
        </w:rPr>
        <w:t xml:space="preserve">[2], </w:t>
      </w:r>
      <w:r w:rsidR="0034170D" w:rsidRPr="006A763D">
        <w:rPr>
          <w:rFonts w:ascii="Times New Roman" w:hAnsi="Times New Roman"/>
          <w:sz w:val="28"/>
          <w:szCs w:val="28"/>
        </w:rPr>
        <w:t>…,</w:t>
      </w:r>
      <w:r w:rsidRPr="006A763D">
        <w:rPr>
          <w:rFonts w:ascii="Times New Roman" w:hAnsi="Times New Roman"/>
          <w:sz w:val="28"/>
          <w:szCs w:val="28"/>
        </w:rPr>
        <w:t xml:space="preserve"> </w:t>
      </w:r>
      <w:r w:rsidRPr="006A763D">
        <w:rPr>
          <w:rFonts w:ascii="Times New Roman" w:hAnsi="Times New Roman"/>
          <w:sz w:val="28"/>
          <w:szCs w:val="28"/>
          <w:lang w:val="en-US"/>
        </w:rPr>
        <w:t>x</w:t>
      </w:r>
      <w:r w:rsidRPr="006A763D">
        <w:rPr>
          <w:rFonts w:ascii="Times New Roman" w:hAnsi="Times New Roman"/>
          <w:sz w:val="28"/>
          <w:szCs w:val="28"/>
        </w:rPr>
        <w:t>[</w:t>
      </w:r>
      <w:r w:rsidRPr="006A763D">
        <w:rPr>
          <w:rFonts w:ascii="Times New Roman" w:hAnsi="Times New Roman"/>
          <w:sz w:val="28"/>
          <w:szCs w:val="28"/>
          <w:lang w:val="en-US"/>
        </w:rPr>
        <w:t>n</w:t>
      </w:r>
      <w:r w:rsidRPr="006A763D">
        <w:rPr>
          <w:rFonts w:ascii="Times New Roman" w:hAnsi="Times New Roman"/>
          <w:sz w:val="28"/>
          <w:szCs w:val="28"/>
        </w:rPr>
        <w:t xml:space="preserve">], важнейшей структурной </w:t>
      </w:r>
      <w:r w:rsidR="00E45BE6" w:rsidRPr="006A763D">
        <w:rPr>
          <w:rFonts w:ascii="Times New Roman" w:hAnsi="Times New Roman"/>
          <w:sz w:val="28"/>
          <w:szCs w:val="28"/>
        </w:rPr>
        <w:t>особенностью</w:t>
      </w:r>
      <w:r w:rsidRPr="006A763D">
        <w:rPr>
          <w:rFonts w:ascii="Times New Roman" w:hAnsi="Times New Roman"/>
          <w:sz w:val="28"/>
          <w:szCs w:val="28"/>
        </w:rPr>
        <w:t xml:space="preserve"> которой является </w:t>
      </w:r>
      <w:r w:rsidR="00E45BE6" w:rsidRPr="006A763D">
        <w:rPr>
          <w:rFonts w:ascii="Times New Roman" w:hAnsi="Times New Roman"/>
          <w:sz w:val="28"/>
          <w:szCs w:val="28"/>
        </w:rPr>
        <w:t>такое</w:t>
      </w:r>
      <w:r w:rsidRPr="006A763D">
        <w:rPr>
          <w:rFonts w:ascii="Times New Roman" w:hAnsi="Times New Roman"/>
          <w:sz w:val="28"/>
          <w:szCs w:val="28"/>
        </w:rPr>
        <w:t xml:space="preserve"> расположение элементов списка один относительно другого, как будто они находятся на одной </w:t>
      </w:r>
      <w:r w:rsidR="00E45BE6" w:rsidRPr="006A763D">
        <w:rPr>
          <w:rFonts w:ascii="Times New Roman" w:hAnsi="Times New Roman"/>
          <w:sz w:val="28"/>
          <w:szCs w:val="28"/>
        </w:rPr>
        <w:t>линии.</w:t>
      </w:r>
      <w:r w:rsidRPr="006A763D">
        <w:rPr>
          <w:rFonts w:ascii="Times New Roman" w:hAnsi="Times New Roman"/>
          <w:sz w:val="28"/>
          <w:szCs w:val="28"/>
        </w:rPr>
        <w:t xml:space="preserve"> Иначе говоря, в такой структуре должно соблюдаться следующее </w:t>
      </w:r>
      <w:r w:rsidR="00E45BE6" w:rsidRPr="006A763D">
        <w:rPr>
          <w:rFonts w:ascii="Times New Roman" w:hAnsi="Times New Roman"/>
          <w:sz w:val="28"/>
          <w:szCs w:val="28"/>
        </w:rPr>
        <w:t>условие</w:t>
      </w:r>
      <w:r w:rsidRPr="006A763D">
        <w:rPr>
          <w:rFonts w:ascii="Times New Roman" w:hAnsi="Times New Roman"/>
          <w:sz w:val="28"/>
          <w:szCs w:val="28"/>
        </w:rPr>
        <w:t xml:space="preserve">: если </w:t>
      </w:r>
      <w:r w:rsidRPr="006A763D">
        <w:rPr>
          <w:rFonts w:ascii="Times New Roman" w:hAnsi="Times New Roman"/>
          <w:sz w:val="28"/>
          <w:szCs w:val="28"/>
          <w:lang w:val="en-US"/>
        </w:rPr>
        <w:t>n</w:t>
      </w:r>
      <w:r w:rsidRPr="006A763D">
        <w:rPr>
          <w:rFonts w:ascii="Times New Roman" w:hAnsi="Times New Roman"/>
          <w:sz w:val="28"/>
          <w:szCs w:val="28"/>
        </w:rPr>
        <w:t xml:space="preserve"> &gt; 0 и </w:t>
      </w:r>
      <w:r w:rsidRPr="006A763D">
        <w:rPr>
          <w:rFonts w:ascii="Times New Roman" w:hAnsi="Times New Roman"/>
          <w:sz w:val="28"/>
          <w:szCs w:val="28"/>
          <w:lang w:val="en-US"/>
        </w:rPr>
        <w:t>x</w:t>
      </w:r>
      <w:r w:rsidRPr="006A763D">
        <w:rPr>
          <w:rFonts w:ascii="Times New Roman" w:hAnsi="Times New Roman"/>
          <w:sz w:val="28"/>
          <w:szCs w:val="28"/>
        </w:rPr>
        <w:t xml:space="preserve">[1] является первым узлом, а </w:t>
      </w:r>
      <w:r w:rsidRPr="006A763D">
        <w:rPr>
          <w:rFonts w:ascii="Times New Roman" w:hAnsi="Times New Roman"/>
          <w:sz w:val="28"/>
          <w:szCs w:val="28"/>
          <w:lang w:val="en-US"/>
        </w:rPr>
        <w:t>x</w:t>
      </w:r>
      <w:r w:rsidRPr="006A763D">
        <w:rPr>
          <w:rFonts w:ascii="Times New Roman" w:hAnsi="Times New Roman"/>
          <w:sz w:val="28"/>
          <w:szCs w:val="28"/>
        </w:rPr>
        <w:t>[</w:t>
      </w:r>
      <w:r w:rsidRPr="006A763D">
        <w:rPr>
          <w:rFonts w:ascii="Times New Roman" w:hAnsi="Times New Roman"/>
          <w:sz w:val="28"/>
          <w:szCs w:val="28"/>
          <w:lang w:val="en-US"/>
        </w:rPr>
        <w:t>n</w:t>
      </w:r>
      <w:r w:rsidRPr="006A763D">
        <w:rPr>
          <w:rFonts w:ascii="Times New Roman" w:hAnsi="Times New Roman"/>
          <w:sz w:val="28"/>
          <w:szCs w:val="28"/>
        </w:rPr>
        <w:t xml:space="preserve">] </w:t>
      </w:r>
      <w:r w:rsidR="0034170D">
        <w:rPr>
          <w:rFonts w:ascii="Times New Roman" w:hAnsi="Times New Roman"/>
          <w:sz w:val="28"/>
          <w:szCs w:val="28"/>
        </w:rPr>
        <w:sym w:font="Symbol" w:char="F02D"/>
      </w:r>
      <w:r w:rsidRPr="006A763D">
        <w:rPr>
          <w:rFonts w:ascii="Times New Roman" w:hAnsi="Times New Roman"/>
          <w:sz w:val="28"/>
          <w:szCs w:val="28"/>
        </w:rPr>
        <w:t xml:space="preserve"> последним, то </w:t>
      </w:r>
      <w:r w:rsidRPr="006A763D">
        <w:rPr>
          <w:rFonts w:ascii="Times New Roman" w:hAnsi="Times New Roman"/>
          <w:sz w:val="28"/>
          <w:szCs w:val="28"/>
          <w:lang w:val="en-US"/>
        </w:rPr>
        <w:t>k</w:t>
      </w:r>
      <w:r w:rsidRPr="006A763D">
        <w:rPr>
          <w:rFonts w:ascii="Times New Roman" w:hAnsi="Times New Roman"/>
          <w:sz w:val="28"/>
          <w:szCs w:val="28"/>
        </w:rPr>
        <w:t xml:space="preserve">-й узел </w:t>
      </w:r>
      <w:r w:rsidRPr="006A763D">
        <w:rPr>
          <w:rFonts w:ascii="Times New Roman" w:hAnsi="Times New Roman"/>
          <w:sz w:val="28"/>
          <w:szCs w:val="28"/>
          <w:lang w:val="en-US"/>
        </w:rPr>
        <w:t>x</w:t>
      </w:r>
      <w:r w:rsidRPr="006A763D">
        <w:rPr>
          <w:rFonts w:ascii="Times New Roman" w:hAnsi="Times New Roman"/>
          <w:sz w:val="28"/>
          <w:szCs w:val="28"/>
        </w:rPr>
        <w:t>[</w:t>
      </w:r>
      <w:r w:rsidRPr="006A763D">
        <w:rPr>
          <w:rFonts w:ascii="Times New Roman" w:hAnsi="Times New Roman"/>
          <w:sz w:val="28"/>
          <w:szCs w:val="28"/>
          <w:lang w:val="en-US"/>
        </w:rPr>
        <w:t>k</w:t>
      </w:r>
      <w:r w:rsidRPr="006A763D">
        <w:rPr>
          <w:rFonts w:ascii="Times New Roman" w:hAnsi="Times New Roman"/>
          <w:sz w:val="28"/>
          <w:szCs w:val="28"/>
        </w:rPr>
        <w:t xml:space="preserve">] следует за </w:t>
      </w:r>
      <w:r w:rsidRPr="006A763D">
        <w:rPr>
          <w:rFonts w:ascii="Times New Roman" w:hAnsi="Times New Roman"/>
          <w:sz w:val="28"/>
          <w:szCs w:val="28"/>
          <w:lang w:val="en-US"/>
        </w:rPr>
        <w:t>x</w:t>
      </w:r>
      <w:r w:rsidR="00AB27EF" w:rsidRPr="006A763D">
        <w:rPr>
          <w:rFonts w:ascii="Times New Roman" w:hAnsi="Times New Roman"/>
          <w:sz w:val="28"/>
          <w:szCs w:val="28"/>
        </w:rPr>
        <w:t xml:space="preserve"> </w:t>
      </w:r>
      <w:r w:rsidRPr="006A763D">
        <w:rPr>
          <w:rFonts w:ascii="Times New Roman" w:hAnsi="Times New Roman"/>
          <w:sz w:val="28"/>
          <w:szCs w:val="28"/>
        </w:rPr>
        <w:t>[</w:t>
      </w:r>
      <w:r w:rsidRPr="006A763D">
        <w:rPr>
          <w:rFonts w:ascii="Times New Roman" w:hAnsi="Times New Roman"/>
          <w:sz w:val="28"/>
          <w:szCs w:val="28"/>
          <w:lang w:val="en-US"/>
        </w:rPr>
        <w:t>k</w:t>
      </w:r>
      <w:r w:rsidRPr="006A763D">
        <w:rPr>
          <w:rFonts w:ascii="Times New Roman" w:hAnsi="Times New Roman"/>
          <w:sz w:val="28"/>
          <w:szCs w:val="28"/>
        </w:rPr>
        <w:t xml:space="preserve"> – 1] и предшествует узлу </w:t>
      </w:r>
      <w:r w:rsidRPr="006A763D">
        <w:rPr>
          <w:rFonts w:ascii="Times New Roman" w:hAnsi="Times New Roman"/>
          <w:sz w:val="28"/>
          <w:szCs w:val="28"/>
          <w:lang w:val="en-US"/>
        </w:rPr>
        <w:t>x</w:t>
      </w:r>
      <w:r w:rsidRPr="006A763D">
        <w:rPr>
          <w:rFonts w:ascii="Times New Roman" w:hAnsi="Times New Roman"/>
          <w:sz w:val="28"/>
          <w:szCs w:val="28"/>
        </w:rPr>
        <w:t>[</w:t>
      </w:r>
      <w:r w:rsidRPr="006A763D">
        <w:rPr>
          <w:rFonts w:ascii="Times New Roman" w:hAnsi="Times New Roman"/>
          <w:sz w:val="28"/>
          <w:szCs w:val="28"/>
          <w:lang w:val="en-US"/>
        </w:rPr>
        <w:t>k</w:t>
      </w:r>
      <w:r w:rsidRPr="006A763D">
        <w:rPr>
          <w:rFonts w:ascii="Times New Roman" w:hAnsi="Times New Roman"/>
          <w:sz w:val="28"/>
          <w:szCs w:val="28"/>
        </w:rPr>
        <w:t xml:space="preserve"> + 1] для всех 1 &lt; </w:t>
      </w:r>
      <w:r w:rsidRPr="006A763D">
        <w:rPr>
          <w:rFonts w:ascii="Times New Roman" w:hAnsi="Times New Roman"/>
          <w:sz w:val="28"/>
          <w:szCs w:val="28"/>
          <w:lang w:val="en-US"/>
        </w:rPr>
        <w:t>k</w:t>
      </w:r>
      <w:r w:rsidR="00BF3293" w:rsidRPr="006A763D">
        <w:rPr>
          <w:rFonts w:ascii="Times New Roman" w:hAnsi="Times New Roman"/>
          <w:sz w:val="28"/>
          <w:szCs w:val="28"/>
        </w:rPr>
        <w:t> &lt; </w:t>
      </w:r>
      <w:r w:rsidRPr="006A763D">
        <w:rPr>
          <w:rFonts w:ascii="Times New Roman" w:hAnsi="Times New Roman"/>
          <w:sz w:val="28"/>
          <w:szCs w:val="28"/>
          <w:lang w:val="en-US"/>
        </w:rPr>
        <w:t>n</w:t>
      </w:r>
      <w:r w:rsidRPr="006A763D">
        <w:rPr>
          <w:rFonts w:ascii="Times New Roman" w:hAnsi="Times New Roman"/>
          <w:sz w:val="28"/>
          <w:szCs w:val="28"/>
        </w:rPr>
        <w:t>.</w:t>
      </w:r>
    </w:p>
    <w:p w:rsidR="005754F5" w:rsidRPr="006A763D" w:rsidRDefault="005754F5" w:rsidP="006A763D">
      <w:pPr>
        <w:pStyle w:val="af1"/>
        <w:spacing w:line="240" w:lineRule="auto"/>
        <w:ind w:left="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С линейными списками могут </w:t>
      </w:r>
      <w:r w:rsidR="00E45BE6" w:rsidRPr="006A763D">
        <w:rPr>
          <w:rFonts w:ascii="Times New Roman" w:hAnsi="Times New Roman"/>
          <w:sz w:val="28"/>
          <w:szCs w:val="28"/>
        </w:rPr>
        <w:t>выполняться</w:t>
      </w:r>
      <w:r w:rsidRPr="006A763D">
        <w:rPr>
          <w:rFonts w:ascii="Times New Roman" w:hAnsi="Times New Roman"/>
          <w:sz w:val="28"/>
          <w:szCs w:val="28"/>
        </w:rPr>
        <w:t xml:space="preserve"> следующие операции:</w:t>
      </w:r>
    </w:p>
    <w:p w:rsidR="005754F5" w:rsidRPr="006A763D" w:rsidRDefault="005754F5" w:rsidP="006A763D">
      <w:pPr>
        <w:pStyle w:val="af1"/>
        <w:numPr>
          <w:ilvl w:val="0"/>
          <w:numId w:val="16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получение доступа к </w:t>
      </w:r>
      <w:r w:rsidRPr="006A763D">
        <w:rPr>
          <w:rFonts w:ascii="Times New Roman" w:hAnsi="Times New Roman"/>
          <w:sz w:val="28"/>
          <w:szCs w:val="28"/>
          <w:lang w:val="en-US"/>
        </w:rPr>
        <w:t>k</w:t>
      </w:r>
      <w:r w:rsidRPr="006A763D">
        <w:rPr>
          <w:rFonts w:ascii="Times New Roman" w:hAnsi="Times New Roman"/>
          <w:sz w:val="28"/>
          <w:szCs w:val="28"/>
        </w:rPr>
        <w:t>-му элементу списка для проверки и/или изменения содержимого его полей;</w:t>
      </w:r>
    </w:p>
    <w:p w:rsidR="005754F5" w:rsidRPr="006A763D" w:rsidRDefault="005754F5" w:rsidP="006A763D">
      <w:pPr>
        <w:pStyle w:val="af1"/>
        <w:numPr>
          <w:ilvl w:val="0"/>
          <w:numId w:val="16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вставка </w:t>
      </w:r>
      <w:r w:rsidR="00E45BE6" w:rsidRPr="006A763D">
        <w:rPr>
          <w:rFonts w:ascii="Times New Roman" w:hAnsi="Times New Roman"/>
          <w:sz w:val="28"/>
          <w:szCs w:val="28"/>
        </w:rPr>
        <w:t>нового</w:t>
      </w:r>
      <w:r w:rsidRPr="006A763D">
        <w:rPr>
          <w:rFonts w:ascii="Times New Roman" w:hAnsi="Times New Roman"/>
          <w:sz w:val="28"/>
          <w:szCs w:val="28"/>
        </w:rPr>
        <w:t xml:space="preserve"> узла сразу после или до </w:t>
      </w:r>
      <w:r w:rsidRPr="006A763D">
        <w:rPr>
          <w:rFonts w:ascii="Times New Roman" w:hAnsi="Times New Roman"/>
          <w:sz w:val="28"/>
          <w:szCs w:val="28"/>
          <w:lang w:val="en-US"/>
        </w:rPr>
        <w:t>k</w:t>
      </w:r>
      <w:r w:rsidRPr="006A763D">
        <w:rPr>
          <w:rFonts w:ascii="Times New Roman" w:hAnsi="Times New Roman"/>
          <w:sz w:val="28"/>
          <w:szCs w:val="28"/>
        </w:rPr>
        <w:t>-го узла;</w:t>
      </w:r>
    </w:p>
    <w:p w:rsidR="005754F5" w:rsidRPr="006A763D" w:rsidRDefault="005754F5" w:rsidP="006A763D">
      <w:pPr>
        <w:pStyle w:val="af1"/>
        <w:numPr>
          <w:ilvl w:val="0"/>
          <w:numId w:val="16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удаление </w:t>
      </w:r>
      <w:r w:rsidRPr="006A763D">
        <w:rPr>
          <w:rFonts w:ascii="Times New Roman" w:hAnsi="Times New Roman"/>
          <w:sz w:val="28"/>
          <w:szCs w:val="28"/>
          <w:lang w:val="en-US"/>
        </w:rPr>
        <w:t>k-</w:t>
      </w:r>
      <w:proofErr w:type="spellStart"/>
      <w:r w:rsidRPr="006A763D">
        <w:rPr>
          <w:rFonts w:ascii="Times New Roman" w:hAnsi="Times New Roman"/>
          <w:sz w:val="28"/>
          <w:szCs w:val="28"/>
        </w:rPr>
        <w:t>го</w:t>
      </w:r>
      <w:proofErr w:type="spellEnd"/>
      <w:r w:rsidRPr="006A763D">
        <w:rPr>
          <w:rFonts w:ascii="Times New Roman" w:hAnsi="Times New Roman"/>
          <w:sz w:val="28"/>
          <w:szCs w:val="28"/>
        </w:rPr>
        <w:t xml:space="preserve"> узла;</w:t>
      </w:r>
    </w:p>
    <w:p w:rsidR="005754F5" w:rsidRPr="006A763D" w:rsidRDefault="005754F5" w:rsidP="006A763D">
      <w:pPr>
        <w:pStyle w:val="af1"/>
        <w:numPr>
          <w:ilvl w:val="0"/>
          <w:numId w:val="16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объединение в одном списке двух (или более) линейных списков;</w:t>
      </w:r>
    </w:p>
    <w:p w:rsidR="005754F5" w:rsidRPr="006A763D" w:rsidRDefault="00E45BE6" w:rsidP="006A763D">
      <w:pPr>
        <w:pStyle w:val="af1"/>
        <w:numPr>
          <w:ilvl w:val="0"/>
          <w:numId w:val="16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разбиение</w:t>
      </w:r>
      <w:r w:rsidR="005754F5" w:rsidRPr="006A763D">
        <w:rPr>
          <w:rFonts w:ascii="Times New Roman" w:hAnsi="Times New Roman"/>
          <w:sz w:val="28"/>
          <w:szCs w:val="28"/>
        </w:rPr>
        <w:t xml:space="preserve"> линейного списка на два (или более) списка;</w:t>
      </w:r>
    </w:p>
    <w:p w:rsidR="005754F5" w:rsidRPr="006A763D" w:rsidRDefault="005754F5" w:rsidP="006A763D">
      <w:pPr>
        <w:pStyle w:val="af1"/>
        <w:numPr>
          <w:ilvl w:val="0"/>
          <w:numId w:val="16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создание копии линейного </w:t>
      </w:r>
      <w:r w:rsidR="00E45BE6" w:rsidRPr="006A763D">
        <w:rPr>
          <w:rFonts w:ascii="Times New Roman" w:hAnsi="Times New Roman"/>
          <w:sz w:val="28"/>
          <w:szCs w:val="28"/>
        </w:rPr>
        <w:t>списка</w:t>
      </w:r>
      <w:r w:rsidRPr="006A763D">
        <w:rPr>
          <w:rFonts w:ascii="Times New Roman" w:hAnsi="Times New Roman"/>
          <w:sz w:val="28"/>
          <w:szCs w:val="28"/>
        </w:rPr>
        <w:t>;</w:t>
      </w:r>
    </w:p>
    <w:p w:rsidR="005754F5" w:rsidRPr="006A763D" w:rsidRDefault="005754F5" w:rsidP="006A763D">
      <w:pPr>
        <w:pStyle w:val="af1"/>
        <w:numPr>
          <w:ilvl w:val="0"/>
          <w:numId w:val="16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определение количества узлов в списке;</w:t>
      </w:r>
    </w:p>
    <w:p w:rsidR="005754F5" w:rsidRPr="006A763D" w:rsidRDefault="005754F5" w:rsidP="006A763D">
      <w:pPr>
        <w:pStyle w:val="af1"/>
        <w:numPr>
          <w:ilvl w:val="0"/>
          <w:numId w:val="16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сортировка узлов в порядке возрастания значений в определенных полях этих узлов;</w:t>
      </w:r>
    </w:p>
    <w:p w:rsidR="005754F5" w:rsidRPr="006A763D" w:rsidRDefault="005754F5" w:rsidP="006A763D">
      <w:pPr>
        <w:pStyle w:val="af1"/>
        <w:numPr>
          <w:ilvl w:val="0"/>
          <w:numId w:val="16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поиск узла с заданным значением в некотором поле.</w:t>
      </w:r>
    </w:p>
    <w:p w:rsidR="005754F5" w:rsidRPr="006A763D" w:rsidRDefault="005754F5" w:rsidP="006A763D">
      <w:pPr>
        <w:spacing w:line="240" w:lineRule="auto"/>
        <w:rPr>
          <w:szCs w:val="28"/>
        </w:rPr>
      </w:pPr>
      <w:r w:rsidRPr="006A763D">
        <w:rPr>
          <w:szCs w:val="28"/>
        </w:rPr>
        <w:t xml:space="preserve">Линейные списки, в которых операции вставки, удаления и доступа к </w:t>
      </w:r>
      <w:r w:rsidR="00E45BE6" w:rsidRPr="006A763D">
        <w:rPr>
          <w:szCs w:val="28"/>
        </w:rPr>
        <w:t>значениям</w:t>
      </w:r>
      <w:r w:rsidRPr="006A763D">
        <w:rPr>
          <w:szCs w:val="28"/>
        </w:rPr>
        <w:t xml:space="preserve"> чаще всего выполняются в первом или последнем узле, получили</w:t>
      </w:r>
      <w:r w:rsidR="00E45BE6" w:rsidRPr="006A763D">
        <w:rPr>
          <w:szCs w:val="28"/>
        </w:rPr>
        <w:t xml:space="preserve"> следующие специальные названия.</w:t>
      </w:r>
    </w:p>
    <w:p w:rsidR="00E45BE6" w:rsidRPr="006A763D" w:rsidRDefault="00E45BE6" w:rsidP="006A763D">
      <w:pPr>
        <w:spacing w:line="240" w:lineRule="auto"/>
        <w:rPr>
          <w:szCs w:val="28"/>
        </w:rPr>
      </w:pPr>
      <w:r w:rsidRPr="006A763D">
        <w:rPr>
          <w:szCs w:val="28"/>
        </w:rPr>
        <w:t>Стек</w:t>
      </w:r>
      <w:r w:rsidR="00017EE2" w:rsidRPr="006A763D">
        <w:rPr>
          <w:szCs w:val="28"/>
        </w:rPr>
        <w:t xml:space="preserve"> [</w:t>
      </w:r>
      <w:r w:rsidR="00AB27EF" w:rsidRPr="006A763D">
        <w:rPr>
          <w:szCs w:val="28"/>
        </w:rPr>
        <w:t xml:space="preserve"> </w:t>
      </w:r>
      <w:hyperlink w:anchor="_Рисунок_1_–" w:history="1">
        <w:r w:rsidR="00017EE2" w:rsidRPr="006A763D">
          <w:rPr>
            <w:rStyle w:val="ae"/>
            <w:szCs w:val="28"/>
          </w:rPr>
          <w:t>рисунок 1 (а)</w:t>
        </w:r>
      </w:hyperlink>
      <w:r w:rsidR="00AB27EF" w:rsidRPr="006A763D">
        <w:rPr>
          <w:szCs w:val="28"/>
        </w:rPr>
        <w:t xml:space="preserve"> </w:t>
      </w:r>
      <w:r w:rsidR="00017EE2" w:rsidRPr="006A763D">
        <w:rPr>
          <w:szCs w:val="28"/>
        </w:rPr>
        <w:t>]</w:t>
      </w:r>
      <w:r w:rsidRPr="006A763D">
        <w:rPr>
          <w:szCs w:val="28"/>
        </w:rPr>
        <w:t xml:space="preserve"> </w:t>
      </w:r>
      <w:r w:rsidRPr="006A763D">
        <w:rPr>
          <w:szCs w:val="28"/>
        </w:rPr>
        <w:sym w:font="Symbol" w:char="F02D"/>
      </w:r>
      <w:r w:rsidRPr="006A763D">
        <w:rPr>
          <w:szCs w:val="28"/>
        </w:rPr>
        <w:t xml:space="preserve"> это линейный список, в котором все операции вставки и удаления (и, как правило, операции доступа к данным) выполняются только на одном из концов списка.</w:t>
      </w:r>
    </w:p>
    <w:p w:rsidR="00E45BE6" w:rsidRPr="006A763D" w:rsidRDefault="00E45BE6" w:rsidP="006A763D">
      <w:pPr>
        <w:spacing w:line="240" w:lineRule="auto"/>
        <w:rPr>
          <w:szCs w:val="28"/>
        </w:rPr>
      </w:pPr>
      <w:r w:rsidRPr="006A763D">
        <w:rPr>
          <w:szCs w:val="28"/>
        </w:rPr>
        <w:t>Очередь или односторонняя очередь</w:t>
      </w:r>
      <w:r w:rsidR="00017EE2" w:rsidRPr="006A763D">
        <w:rPr>
          <w:szCs w:val="28"/>
        </w:rPr>
        <w:t xml:space="preserve"> [</w:t>
      </w:r>
      <w:r w:rsidR="00AB27EF" w:rsidRPr="006A763D">
        <w:rPr>
          <w:szCs w:val="28"/>
        </w:rPr>
        <w:t xml:space="preserve"> </w:t>
      </w:r>
      <w:hyperlink w:anchor="_Рисунок_1_–" w:history="1">
        <w:r w:rsidR="00017EE2" w:rsidRPr="006A763D">
          <w:rPr>
            <w:rStyle w:val="ae"/>
            <w:szCs w:val="28"/>
          </w:rPr>
          <w:t>рисунок 1 (</w:t>
        </w:r>
        <w:r w:rsidR="00017EE2" w:rsidRPr="006A763D">
          <w:rPr>
            <w:rStyle w:val="ae"/>
            <w:szCs w:val="28"/>
            <w:lang w:val="en-US"/>
          </w:rPr>
          <w:t>b</w:t>
        </w:r>
        <w:r w:rsidR="00017EE2" w:rsidRPr="006A763D">
          <w:rPr>
            <w:rStyle w:val="ae"/>
            <w:szCs w:val="28"/>
          </w:rPr>
          <w:t>)</w:t>
        </w:r>
      </w:hyperlink>
      <w:r w:rsidR="00AB27EF" w:rsidRPr="006A763D">
        <w:rPr>
          <w:szCs w:val="28"/>
        </w:rPr>
        <w:t xml:space="preserve"> </w:t>
      </w:r>
      <w:r w:rsidR="00017EE2" w:rsidRPr="006A763D">
        <w:rPr>
          <w:szCs w:val="28"/>
        </w:rPr>
        <w:t>]</w:t>
      </w:r>
      <w:r w:rsidRPr="006A763D">
        <w:rPr>
          <w:szCs w:val="28"/>
        </w:rPr>
        <w:t xml:space="preserve"> – это линейный список, в котором все операции вставки выполняются на одном из концов списка, а все операции удаления (и, как правило, операции доступа к данным) </w:t>
      </w:r>
      <w:r w:rsidRPr="006A763D">
        <w:rPr>
          <w:szCs w:val="28"/>
        </w:rPr>
        <w:sym w:font="Symbol" w:char="F02D"/>
      </w:r>
      <w:r w:rsidRPr="006A763D">
        <w:rPr>
          <w:szCs w:val="28"/>
        </w:rPr>
        <w:t xml:space="preserve"> на другом.</w:t>
      </w:r>
    </w:p>
    <w:p w:rsidR="00E45BE6" w:rsidRPr="006A763D" w:rsidRDefault="00017EE2" w:rsidP="006A763D">
      <w:pPr>
        <w:spacing w:line="240" w:lineRule="auto"/>
        <w:rPr>
          <w:szCs w:val="28"/>
        </w:rPr>
      </w:pPr>
      <w:r w:rsidRPr="006A763D">
        <w:rPr>
          <w:noProof/>
          <w:szCs w:val="28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861060</wp:posOffset>
            </wp:positionH>
            <wp:positionV relativeFrom="paragraph">
              <wp:posOffset>1322070</wp:posOffset>
            </wp:positionV>
            <wp:extent cx="4387850" cy="235077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20" t="28348" r="11437" b="30642"/>
                    <a:stretch/>
                  </pic:blipFill>
                  <pic:spPr bwMode="auto">
                    <a:xfrm>
                      <a:off x="0" y="0"/>
                      <a:ext cx="4387850" cy="23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BE6" w:rsidRPr="006A763D">
        <w:rPr>
          <w:szCs w:val="28"/>
        </w:rPr>
        <w:t>Дек или двусторонняя очередь</w:t>
      </w:r>
      <w:r w:rsidRPr="006A763D">
        <w:rPr>
          <w:szCs w:val="28"/>
        </w:rPr>
        <w:t xml:space="preserve"> [</w:t>
      </w:r>
      <w:r w:rsidR="00AB27EF" w:rsidRPr="006A763D">
        <w:rPr>
          <w:szCs w:val="28"/>
        </w:rPr>
        <w:t xml:space="preserve"> </w:t>
      </w:r>
      <w:hyperlink w:anchor="_Рисунок_1_–" w:history="1">
        <w:r w:rsidRPr="006A763D">
          <w:rPr>
            <w:rStyle w:val="ae"/>
            <w:szCs w:val="28"/>
          </w:rPr>
          <w:t>рисунок 1 (c)</w:t>
        </w:r>
      </w:hyperlink>
      <w:r w:rsidR="00AB27EF" w:rsidRPr="006A763D">
        <w:rPr>
          <w:szCs w:val="28"/>
        </w:rPr>
        <w:t xml:space="preserve"> </w:t>
      </w:r>
      <w:r w:rsidRPr="006A763D">
        <w:rPr>
          <w:szCs w:val="28"/>
        </w:rPr>
        <w:t xml:space="preserve">] </w:t>
      </w:r>
      <w:r w:rsidR="00E45BE6" w:rsidRPr="006A763D">
        <w:rPr>
          <w:szCs w:val="28"/>
        </w:rPr>
        <w:sym w:font="Symbol" w:char="F02D"/>
      </w:r>
      <w:r w:rsidR="00E45BE6" w:rsidRPr="006A763D">
        <w:rPr>
          <w:szCs w:val="28"/>
        </w:rPr>
        <w:t xml:space="preserve"> это линейный список, в котором все операции вставки и удаления (и, как правило, операции доступа к данным) выполняются на обоих концах списка. Дек, следовательно, является более общим вариантом стека и очереди. Кроме того, различают деки с ограниченным выводом и ограниченным вводом, в которых операции удаления и вставки элементов соответственно выполняются на одном из концов.</w:t>
      </w:r>
    </w:p>
    <w:p w:rsidR="00E45BE6" w:rsidRPr="006A763D" w:rsidRDefault="00017EE2" w:rsidP="006A763D">
      <w:pPr>
        <w:pStyle w:val="1"/>
        <w:spacing w:after="0" w:line="240" w:lineRule="auto"/>
        <w:ind w:firstLine="709"/>
        <w:rPr>
          <w:rFonts w:ascii="Times New Roman" w:hAnsi="Times New Roman"/>
          <w:b w:val="0"/>
          <w:sz w:val="24"/>
        </w:rPr>
      </w:pPr>
      <w:bookmarkStart w:id="3" w:name="_Рисунок_1_–"/>
      <w:bookmarkEnd w:id="3"/>
      <w:r w:rsidRPr="006A763D">
        <w:rPr>
          <w:rFonts w:ascii="Times New Roman" w:hAnsi="Times New Roman"/>
          <w:b w:val="0"/>
          <w:sz w:val="24"/>
        </w:rPr>
        <w:t>Рисунок 1 – Три класса линейных спи</w:t>
      </w:r>
      <w:r w:rsidR="00AB27EF" w:rsidRPr="006A763D">
        <w:rPr>
          <w:rFonts w:ascii="Times New Roman" w:hAnsi="Times New Roman"/>
          <w:b w:val="0"/>
          <w:sz w:val="24"/>
        </w:rPr>
        <w:t>с</w:t>
      </w:r>
      <w:r w:rsidRPr="006A763D">
        <w:rPr>
          <w:rFonts w:ascii="Times New Roman" w:hAnsi="Times New Roman"/>
          <w:b w:val="0"/>
          <w:sz w:val="24"/>
        </w:rPr>
        <w:t>ков</w:t>
      </w:r>
      <w:r w:rsidR="002C4907" w:rsidRPr="006A763D">
        <w:rPr>
          <w:rFonts w:ascii="Times New Roman" w:hAnsi="Times New Roman"/>
          <w:b w:val="0"/>
          <w:sz w:val="24"/>
        </w:rPr>
        <w:t xml:space="preserve"> </w:t>
      </w:r>
      <w:r w:rsidR="00AB27EF" w:rsidRPr="006A763D">
        <w:rPr>
          <w:rFonts w:ascii="Times New Roman" w:hAnsi="Times New Roman"/>
          <w:b w:val="0"/>
          <w:sz w:val="24"/>
        </w:rPr>
        <w:t>[</w:t>
      </w:r>
      <w:hyperlink w:anchor="_БИБЛИОГРАФИЧЕСКИЙ_СПИСОК" w:history="1">
        <w:r w:rsidR="006A763D" w:rsidRPr="006A763D">
          <w:rPr>
            <w:rStyle w:val="ae"/>
            <w:rFonts w:ascii="Times New Roman" w:hAnsi="Times New Roman"/>
            <w:b w:val="0"/>
            <w:sz w:val="24"/>
          </w:rPr>
          <w:t>3</w:t>
        </w:r>
      </w:hyperlink>
      <w:r w:rsidR="00AB27EF" w:rsidRPr="006A763D">
        <w:rPr>
          <w:rFonts w:ascii="Times New Roman" w:hAnsi="Times New Roman"/>
          <w:b w:val="0"/>
          <w:sz w:val="24"/>
        </w:rPr>
        <w:t>]</w:t>
      </w:r>
    </w:p>
    <w:p w:rsidR="007F28FF" w:rsidRPr="006A763D" w:rsidRDefault="007F28FF" w:rsidP="006A763D">
      <w:pPr>
        <w:spacing w:line="240" w:lineRule="auto"/>
      </w:pPr>
    </w:p>
    <w:p w:rsidR="00623577" w:rsidRPr="006A763D" w:rsidRDefault="00826879" w:rsidP="006A763D">
      <w:pPr>
        <w:pStyle w:val="af1"/>
        <w:numPr>
          <w:ilvl w:val="0"/>
          <w:numId w:val="15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Связанный список</w:t>
      </w:r>
      <w:r w:rsidR="000A42D0" w:rsidRPr="006A763D">
        <w:rPr>
          <w:rFonts w:ascii="Times New Roman" w:hAnsi="Times New Roman"/>
          <w:sz w:val="28"/>
          <w:szCs w:val="28"/>
        </w:rPr>
        <w:t>[</w:t>
      </w:r>
      <w:hyperlink w:anchor="_БИБЛИОГРАФИЧЕСКИЙ_СПИСОК" w:history="1">
        <w:r w:rsidR="000A42D0" w:rsidRPr="006A763D">
          <w:rPr>
            <w:rStyle w:val="ae"/>
            <w:rFonts w:ascii="Times New Roman" w:hAnsi="Times New Roman"/>
            <w:sz w:val="28"/>
            <w:szCs w:val="28"/>
          </w:rPr>
          <w:t>8</w:t>
        </w:r>
      </w:hyperlink>
      <w:r w:rsidR="00F65EFB" w:rsidRPr="006A763D">
        <w:rPr>
          <w:rFonts w:ascii="Times New Roman" w:hAnsi="Times New Roman"/>
          <w:sz w:val="28"/>
          <w:szCs w:val="28"/>
        </w:rPr>
        <w:t>]</w:t>
      </w:r>
      <w:r w:rsidRPr="006A763D">
        <w:rPr>
          <w:rFonts w:ascii="Times New Roman" w:hAnsi="Times New Roman"/>
          <w:sz w:val="28"/>
          <w:szCs w:val="28"/>
        </w:rPr>
        <w:t xml:space="preserve"> – массив где каждый элемент является отдельным объектом и состоит из двух элементов – данных и ссылки на следующий узел.</w:t>
      </w:r>
      <w:r w:rsidRPr="006A763D">
        <w:rPr>
          <w:rFonts w:ascii="Times New Roman" w:hAnsi="Times New Roman"/>
          <w:sz w:val="28"/>
          <w:szCs w:val="28"/>
        </w:rPr>
        <w:br/>
        <w:t>Принципиальным преимуществом перед массивом является структурная гибкость: порядок элементов связного списка может не совпадать с порядком расположения элементов данных в памяти компьютера, а порядок обхода списка всегда явно задаётся его внутренними связями.</w:t>
      </w:r>
      <w:r w:rsidRPr="006A763D">
        <w:rPr>
          <w:rFonts w:ascii="Times New Roman" w:hAnsi="Times New Roman"/>
          <w:sz w:val="28"/>
          <w:szCs w:val="28"/>
        </w:rPr>
        <w:br/>
        <w:t>Однонаправленный, каждый узел хранит адрес или ссылку на следующий узел в списке и последний узел имеет следующий адрес или ссылку как NULL.</w:t>
      </w:r>
      <w:r w:rsidRPr="006A763D">
        <w:rPr>
          <w:rFonts w:ascii="Times New Roman" w:hAnsi="Times New Roman"/>
          <w:sz w:val="28"/>
          <w:szCs w:val="28"/>
        </w:rPr>
        <w:br/>
        <w:t>1-&gt;2-&gt;3-&gt;4-&gt;NULL</w:t>
      </w:r>
      <w:r w:rsidRPr="006A763D">
        <w:rPr>
          <w:rFonts w:ascii="Times New Roman" w:hAnsi="Times New Roman"/>
          <w:sz w:val="28"/>
          <w:szCs w:val="28"/>
        </w:rPr>
        <w:br/>
        <w:t>Двунаправленный, две ссылки, связанные с каждым узлом, одним из опорных пунктов на следующий узел и один к предыдущему узлу.</w:t>
      </w:r>
      <w:r w:rsidRPr="006A763D">
        <w:rPr>
          <w:rFonts w:ascii="Times New Roman" w:hAnsi="Times New Roman"/>
          <w:sz w:val="28"/>
          <w:szCs w:val="28"/>
        </w:rPr>
        <w:br/>
        <w:t>NULL&lt;-1&lt;-&gt;2&lt;-&gt;3-&gt;NULL</w:t>
      </w:r>
      <w:r w:rsidRPr="006A763D">
        <w:rPr>
          <w:rFonts w:ascii="Times New Roman" w:hAnsi="Times New Roman"/>
          <w:sz w:val="28"/>
          <w:szCs w:val="28"/>
        </w:rPr>
        <w:br/>
        <w:t xml:space="preserve">Круговой, все узлы соединяются, образуя круг. В конце нет NULL. </w:t>
      </w:r>
      <w:r w:rsidR="002C4907" w:rsidRPr="006A763D">
        <w:rPr>
          <w:rFonts w:ascii="Times New Roman" w:hAnsi="Times New Roman"/>
          <w:sz w:val="28"/>
          <w:szCs w:val="28"/>
        </w:rPr>
        <w:t xml:space="preserve">1-&gt;2-&gt;3-&gt;1 </w:t>
      </w:r>
    </w:p>
    <w:p w:rsidR="002C4907" w:rsidRPr="006A763D" w:rsidRDefault="002C4907" w:rsidP="006A763D">
      <w:pPr>
        <w:spacing w:line="240" w:lineRule="auto"/>
        <w:rPr>
          <w:szCs w:val="28"/>
        </w:rPr>
      </w:pPr>
      <w:r w:rsidRPr="006A763D">
        <w:rPr>
          <w:szCs w:val="28"/>
        </w:rPr>
        <w:t>Основные операции:</w:t>
      </w:r>
    </w:p>
    <w:p w:rsidR="002C4907" w:rsidRPr="006A763D" w:rsidRDefault="00623577" w:rsidP="00F8666D">
      <w:pPr>
        <w:pStyle w:val="af1"/>
        <w:numPr>
          <w:ilvl w:val="0"/>
          <w:numId w:val="18"/>
        </w:numPr>
        <w:spacing w:line="240" w:lineRule="auto"/>
        <w:ind w:hanging="72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в</w:t>
      </w:r>
      <w:r w:rsidR="002C4907" w:rsidRPr="006A763D">
        <w:rPr>
          <w:rFonts w:ascii="Times New Roman" w:hAnsi="Times New Roman"/>
          <w:sz w:val="28"/>
          <w:szCs w:val="28"/>
        </w:rPr>
        <w:t>ставка заданного элемента в конец списка</w:t>
      </w:r>
      <w:r w:rsidRPr="006A763D">
        <w:rPr>
          <w:rFonts w:ascii="Times New Roman" w:hAnsi="Times New Roman"/>
          <w:sz w:val="28"/>
          <w:szCs w:val="28"/>
        </w:rPr>
        <w:t>;</w:t>
      </w:r>
    </w:p>
    <w:p w:rsidR="002C4907" w:rsidRPr="006A763D" w:rsidRDefault="00623577" w:rsidP="00F8666D">
      <w:pPr>
        <w:pStyle w:val="af1"/>
        <w:numPr>
          <w:ilvl w:val="0"/>
          <w:numId w:val="18"/>
        </w:numPr>
        <w:spacing w:line="240" w:lineRule="auto"/>
        <w:ind w:hanging="72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в</w:t>
      </w:r>
      <w:r w:rsidR="002C4907" w:rsidRPr="006A763D">
        <w:rPr>
          <w:rFonts w:ascii="Times New Roman" w:hAnsi="Times New Roman"/>
          <w:sz w:val="28"/>
          <w:szCs w:val="28"/>
        </w:rPr>
        <w:t>ставка элемента в начало списка</w:t>
      </w:r>
      <w:r w:rsidRPr="006A763D">
        <w:rPr>
          <w:rFonts w:ascii="Times New Roman" w:hAnsi="Times New Roman"/>
          <w:sz w:val="28"/>
          <w:szCs w:val="28"/>
        </w:rPr>
        <w:t>;</w:t>
      </w:r>
    </w:p>
    <w:p w:rsidR="002C4907" w:rsidRPr="006A763D" w:rsidRDefault="002C4907" w:rsidP="00F8666D">
      <w:pPr>
        <w:pStyle w:val="af1"/>
        <w:numPr>
          <w:ilvl w:val="0"/>
          <w:numId w:val="18"/>
        </w:numPr>
        <w:spacing w:line="240" w:lineRule="auto"/>
        <w:ind w:hanging="72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удаляет заданный элемент из списка</w:t>
      </w:r>
      <w:r w:rsidR="00623577" w:rsidRPr="006A763D">
        <w:rPr>
          <w:rFonts w:ascii="Times New Roman" w:hAnsi="Times New Roman"/>
          <w:sz w:val="28"/>
          <w:szCs w:val="28"/>
        </w:rPr>
        <w:t>;</w:t>
      </w:r>
    </w:p>
    <w:p w:rsidR="002C4907" w:rsidRPr="006A763D" w:rsidRDefault="002C4907" w:rsidP="00F8666D">
      <w:pPr>
        <w:pStyle w:val="af1"/>
        <w:numPr>
          <w:ilvl w:val="0"/>
          <w:numId w:val="18"/>
        </w:numPr>
        <w:spacing w:line="240" w:lineRule="auto"/>
        <w:ind w:hanging="72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удаляет первый элемент списка</w:t>
      </w:r>
      <w:r w:rsidR="00623577" w:rsidRPr="006A763D">
        <w:rPr>
          <w:rFonts w:ascii="Times New Roman" w:hAnsi="Times New Roman"/>
          <w:sz w:val="28"/>
          <w:szCs w:val="28"/>
        </w:rPr>
        <w:t>;</w:t>
      </w:r>
    </w:p>
    <w:p w:rsidR="002C4907" w:rsidRPr="006A763D" w:rsidRDefault="002C4907" w:rsidP="00F8666D">
      <w:pPr>
        <w:pStyle w:val="af1"/>
        <w:numPr>
          <w:ilvl w:val="0"/>
          <w:numId w:val="18"/>
        </w:numPr>
        <w:spacing w:after="0" w:line="240" w:lineRule="auto"/>
        <w:ind w:hanging="72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возвращает заданный элемент из списка</w:t>
      </w:r>
      <w:r w:rsidR="00623577" w:rsidRPr="006A763D">
        <w:rPr>
          <w:rFonts w:ascii="Times New Roman" w:hAnsi="Times New Roman"/>
          <w:sz w:val="28"/>
          <w:szCs w:val="28"/>
        </w:rPr>
        <w:t>;</w:t>
      </w:r>
    </w:p>
    <w:p w:rsidR="002C4907" w:rsidRPr="006A763D" w:rsidRDefault="002C4907" w:rsidP="00F8666D">
      <w:pPr>
        <w:pStyle w:val="af1"/>
        <w:numPr>
          <w:ilvl w:val="0"/>
          <w:numId w:val="18"/>
        </w:numPr>
        <w:spacing w:after="0" w:line="240" w:lineRule="auto"/>
        <w:ind w:hanging="72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возвращает </w:t>
      </w:r>
      <w:proofErr w:type="spellStart"/>
      <w:r w:rsidRPr="006A763D">
        <w:rPr>
          <w:rFonts w:ascii="Times New Roman" w:hAnsi="Times New Roman"/>
          <w:sz w:val="28"/>
          <w:szCs w:val="28"/>
        </w:rPr>
        <w:t>True</w:t>
      </w:r>
      <w:proofErr w:type="spellEnd"/>
      <w:r w:rsidRPr="006A763D">
        <w:rPr>
          <w:rFonts w:ascii="Times New Roman" w:hAnsi="Times New Roman"/>
          <w:sz w:val="28"/>
          <w:szCs w:val="28"/>
        </w:rPr>
        <w:t>, если связанный список пуст</w:t>
      </w:r>
      <w:r w:rsidR="00623577" w:rsidRPr="006A763D">
        <w:rPr>
          <w:rFonts w:ascii="Times New Roman" w:hAnsi="Times New Roman"/>
          <w:sz w:val="28"/>
          <w:szCs w:val="28"/>
        </w:rPr>
        <w:t>;</w:t>
      </w:r>
    </w:p>
    <w:p w:rsidR="002C4907" w:rsidRPr="006A763D" w:rsidRDefault="002C4907" w:rsidP="006A763D">
      <w:pPr>
        <w:spacing w:line="240" w:lineRule="auto"/>
        <w:rPr>
          <w:szCs w:val="28"/>
        </w:rPr>
      </w:pPr>
    </w:p>
    <w:p w:rsidR="002C4907" w:rsidRPr="006A763D" w:rsidRDefault="002C4907" w:rsidP="006A763D">
      <w:pPr>
        <w:pStyle w:val="af1"/>
        <w:numPr>
          <w:ilvl w:val="0"/>
          <w:numId w:val="15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Дерево </w:t>
      </w:r>
      <w:r w:rsidR="00826879" w:rsidRPr="006A763D">
        <w:rPr>
          <w:rFonts w:ascii="Times New Roman" w:hAnsi="Times New Roman"/>
          <w:sz w:val="28"/>
          <w:szCs w:val="28"/>
        </w:rPr>
        <w:t xml:space="preserve">[ </w:t>
      </w:r>
      <w:hyperlink w:anchor="_Рисунок_2_–" w:history="1">
        <w:r w:rsidR="00826879" w:rsidRPr="006A763D">
          <w:rPr>
            <w:rStyle w:val="ae"/>
            <w:rFonts w:ascii="Times New Roman" w:hAnsi="Times New Roman"/>
            <w:sz w:val="28"/>
            <w:szCs w:val="28"/>
          </w:rPr>
          <w:t>рисунок 2</w:t>
        </w:r>
      </w:hyperlink>
      <w:r w:rsidR="00826879" w:rsidRPr="006A763D">
        <w:rPr>
          <w:rFonts w:ascii="Times New Roman" w:hAnsi="Times New Roman"/>
          <w:sz w:val="28"/>
          <w:szCs w:val="28"/>
        </w:rPr>
        <w:t xml:space="preserve"> ] </w:t>
      </w:r>
      <w:r w:rsidRPr="006A763D">
        <w:rPr>
          <w:rFonts w:ascii="Times New Roman" w:hAnsi="Times New Roman"/>
          <w:sz w:val="28"/>
          <w:szCs w:val="28"/>
        </w:rPr>
        <w:t xml:space="preserve">– нелинейная структура, которая определяется как конечное </w:t>
      </w:r>
      <w:r w:rsidR="00826879" w:rsidRPr="006A763D">
        <w:rPr>
          <w:rFonts w:ascii="Times New Roman" w:hAnsi="Times New Roman"/>
          <w:sz w:val="28"/>
          <w:szCs w:val="28"/>
        </w:rPr>
        <w:t>множество</w:t>
      </w:r>
      <w:r w:rsidRPr="006A763D">
        <w:rPr>
          <w:rFonts w:ascii="Times New Roman" w:hAnsi="Times New Roman"/>
          <w:sz w:val="28"/>
          <w:szCs w:val="28"/>
        </w:rPr>
        <w:t xml:space="preserve"> Т одного или более узлов со </w:t>
      </w:r>
      <w:r w:rsidR="00826879" w:rsidRPr="006A763D">
        <w:rPr>
          <w:rFonts w:ascii="Times New Roman" w:hAnsi="Times New Roman"/>
          <w:sz w:val="28"/>
          <w:szCs w:val="28"/>
        </w:rPr>
        <w:t>следующими</w:t>
      </w:r>
      <w:r w:rsidRPr="006A763D">
        <w:rPr>
          <w:rFonts w:ascii="Times New Roman" w:hAnsi="Times New Roman"/>
          <w:sz w:val="28"/>
          <w:szCs w:val="28"/>
        </w:rPr>
        <w:t xml:space="preserve"> свойствами:</w:t>
      </w:r>
    </w:p>
    <w:p w:rsidR="002C4907" w:rsidRPr="006A763D" w:rsidRDefault="002C4907" w:rsidP="006A763D">
      <w:pPr>
        <w:pStyle w:val="af1"/>
        <w:numPr>
          <w:ilvl w:val="0"/>
          <w:numId w:val="17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существует один выбранный узел, а именно – корень данного дерева Т;</w:t>
      </w:r>
    </w:p>
    <w:p w:rsidR="002C4907" w:rsidRPr="006A763D" w:rsidRDefault="00826879" w:rsidP="006A763D">
      <w:pPr>
        <w:pStyle w:val="af1"/>
        <w:numPr>
          <w:ilvl w:val="0"/>
          <w:numId w:val="17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865283</wp:posOffset>
            </wp:positionV>
            <wp:extent cx="2296160" cy="2020570"/>
            <wp:effectExtent l="0" t="0" r="889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2" t="39323" r="35703" b="40392"/>
                    <a:stretch/>
                  </pic:blipFill>
                  <pic:spPr bwMode="auto">
                    <a:xfrm>
                      <a:off x="0" y="0"/>
                      <a:ext cx="2296160" cy="202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907" w:rsidRPr="006A763D">
        <w:rPr>
          <w:rFonts w:ascii="Times New Roman" w:hAnsi="Times New Roman"/>
          <w:sz w:val="28"/>
          <w:szCs w:val="28"/>
        </w:rPr>
        <w:t xml:space="preserve">остальные узлы (за </w:t>
      </w:r>
      <w:r w:rsidRPr="006A763D">
        <w:rPr>
          <w:rFonts w:ascii="Times New Roman" w:hAnsi="Times New Roman"/>
          <w:sz w:val="28"/>
          <w:szCs w:val="28"/>
        </w:rPr>
        <w:t>исключением</w:t>
      </w:r>
      <w:r w:rsidR="002C4907" w:rsidRPr="006A763D">
        <w:rPr>
          <w:rFonts w:ascii="Times New Roman" w:hAnsi="Times New Roman"/>
          <w:sz w:val="28"/>
          <w:szCs w:val="28"/>
        </w:rPr>
        <w:t xml:space="preserve"> корня) </w:t>
      </w:r>
      <w:r w:rsidRPr="006A763D">
        <w:rPr>
          <w:rFonts w:ascii="Times New Roman" w:hAnsi="Times New Roman"/>
          <w:sz w:val="28"/>
          <w:szCs w:val="28"/>
        </w:rPr>
        <w:t>распределены</w:t>
      </w:r>
      <w:r w:rsidR="002C4907" w:rsidRPr="006A763D">
        <w:rPr>
          <w:rFonts w:ascii="Times New Roman" w:hAnsi="Times New Roman"/>
          <w:sz w:val="28"/>
          <w:szCs w:val="28"/>
        </w:rPr>
        <w:t xml:space="preserve"> среди </w:t>
      </w:r>
      <w:r w:rsidR="002C4907" w:rsidRPr="006A763D">
        <w:rPr>
          <w:rFonts w:ascii="Times New Roman" w:hAnsi="Times New Roman"/>
          <w:sz w:val="28"/>
          <w:szCs w:val="28"/>
          <w:lang w:val="en-US"/>
        </w:rPr>
        <w:t>m</w:t>
      </w:r>
      <w:r w:rsidR="002C4907" w:rsidRPr="006A763D">
        <w:rPr>
          <w:rFonts w:ascii="Times New Roman" w:hAnsi="Times New Roman"/>
          <w:sz w:val="28"/>
          <w:szCs w:val="28"/>
        </w:rPr>
        <w:t xml:space="preserve"> ≥ 0 непересекающихся </w:t>
      </w:r>
      <w:r w:rsidRPr="006A763D">
        <w:rPr>
          <w:rFonts w:ascii="Times New Roman" w:hAnsi="Times New Roman"/>
          <w:sz w:val="28"/>
          <w:szCs w:val="28"/>
        </w:rPr>
        <w:t>множеств</w:t>
      </w:r>
      <w:r w:rsidR="002C4907" w:rsidRPr="006A763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2C4907" w:rsidRPr="006A763D">
        <w:rPr>
          <w:rFonts w:ascii="Times New Roman" w:hAnsi="Times New Roman"/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Pr="006A763D">
        <w:rPr>
          <w:rFonts w:ascii="Times New Roman" w:hAnsi="Times New Roman"/>
          <w:sz w:val="28"/>
          <w:szCs w:val="28"/>
        </w:rPr>
        <w:t xml:space="preserve">, и каждое из этих множеств, в свою очередь, является деревом; деревья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6A763D">
        <w:rPr>
          <w:rFonts w:ascii="Times New Roman" w:hAnsi="Times New Roman"/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Pr="006A763D">
        <w:rPr>
          <w:rFonts w:ascii="Times New Roman" w:hAnsi="Times New Roman"/>
          <w:sz w:val="28"/>
          <w:szCs w:val="28"/>
        </w:rPr>
        <w:t>, называются поддеревьями данного корня.</w:t>
      </w:r>
    </w:p>
    <w:p w:rsidR="00826879" w:rsidRPr="006A763D" w:rsidRDefault="00826879" w:rsidP="006A763D">
      <w:pPr>
        <w:pStyle w:val="1"/>
        <w:spacing w:before="0" w:after="0" w:line="240" w:lineRule="auto"/>
        <w:ind w:firstLine="709"/>
        <w:rPr>
          <w:rFonts w:ascii="Times New Roman" w:hAnsi="Times New Roman"/>
          <w:b w:val="0"/>
          <w:sz w:val="24"/>
          <w:szCs w:val="28"/>
        </w:rPr>
      </w:pPr>
      <w:bookmarkStart w:id="4" w:name="_Рисунок_2_–"/>
      <w:bookmarkEnd w:id="4"/>
      <w:r w:rsidRPr="006A763D">
        <w:rPr>
          <w:rFonts w:ascii="Times New Roman" w:hAnsi="Times New Roman"/>
          <w:b w:val="0"/>
          <w:sz w:val="24"/>
          <w:szCs w:val="28"/>
        </w:rPr>
        <w:t>Рисунок 2 – Пример дерева</w:t>
      </w:r>
      <w:r w:rsidR="00623577" w:rsidRPr="006A763D">
        <w:rPr>
          <w:rFonts w:ascii="Times New Roman" w:hAnsi="Times New Roman"/>
          <w:b w:val="0"/>
          <w:sz w:val="24"/>
          <w:szCs w:val="28"/>
        </w:rPr>
        <w:t xml:space="preserve"> [</w:t>
      </w:r>
      <w:hyperlink w:anchor="_БИБЛИОГРАФИЧЕСКИЙ_СПИСОК" w:history="1">
        <w:r w:rsidR="006A763D" w:rsidRPr="006A763D">
          <w:rPr>
            <w:rStyle w:val="ae"/>
            <w:rFonts w:ascii="Times New Roman" w:hAnsi="Times New Roman"/>
            <w:b w:val="0"/>
            <w:sz w:val="24"/>
            <w:szCs w:val="28"/>
          </w:rPr>
          <w:t>3</w:t>
        </w:r>
      </w:hyperlink>
      <w:r w:rsidR="00623577" w:rsidRPr="006A763D">
        <w:rPr>
          <w:rFonts w:ascii="Times New Roman" w:hAnsi="Times New Roman"/>
          <w:b w:val="0"/>
          <w:sz w:val="24"/>
          <w:szCs w:val="28"/>
        </w:rPr>
        <w:t>]</w:t>
      </w:r>
    </w:p>
    <w:p w:rsidR="006A763D" w:rsidRPr="006A763D" w:rsidRDefault="006A763D" w:rsidP="006A763D">
      <w:pPr>
        <w:spacing w:line="240" w:lineRule="auto"/>
      </w:pPr>
    </w:p>
    <w:p w:rsidR="00826879" w:rsidRPr="006A763D" w:rsidRDefault="00623577" w:rsidP="006A763D">
      <w:pPr>
        <w:pStyle w:val="af1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Бинарное дерево – конечное множество узлов, которое является пустым или состоит из корня и не более двух непересекающихся бинарных деревьев, которые называются левым и правым поддеревьями данного корня.</w:t>
      </w:r>
    </w:p>
    <w:p w:rsidR="00A34A0E" w:rsidRPr="006A763D" w:rsidRDefault="00A34A0E" w:rsidP="006A763D">
      <w:pPr>
        <w:pStyle w:val="af1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:rsidR="00A34A0E" w:rsidRPr="006A763D" w:rsidRDefault="00A34A0E" w:rsidP="006A763D">
      <w:pPr>
        <w:pStyle w:val="af1"/>
        <w:numPr>
          <w:ilvl w:val="0"/>
          <w:numId w:val="15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Граф [ </w:t>
      </w:r>
      <w:hyperlink w:anchor="_Рисунок_3_–" w:history="1">
        <w:r w:rsidRPr="006A763D">
          <w:rPr>
            <w:rStyle w:val="ae"/>
            <w:rFonts w:ascii="Times New Roman" w:hAnsi="Times New Roman"/>
            <w:sz w:val="28"/>
            <w:szCs w:val="28"/>
          </w:rPr>
          <w:t>рисунок 3</w:t>
        </w:r>
      </w:hyperlink>
      <w:r w:rsidRPr="006A763D">
        <w:rPr>
          <w:rFonts w:ascii="Times New Roman" w:hAnsi="Times New Roman"/>
          <w:sz w:val="28"/>
          <w:szCs w:val="28"/>
        </w:rPr>
        <w:t xml:space="preserve"> ]</w:t>
      </w:r>
      <w:r w:rsidR="00F8666D" w:rsidRPr="00F8666D">
        <w:rPr>
          <w:rFonts w:ascii="Times New Roman" w:hAnsi="Times New Roman"/>
          <w:sz w:val="28"/>
          <w:szCs w:val="28"/>
        </w:rPr>
        <w:t xml:space="preserve"> </w:t>
      </w:r>
      <w:r w:rsidR="00F8666D">
        <w:rPr>
          <w:rFonts w:ascii="Times New Roman" w:hAnsi="Times New Roman"/>
          <w:sz w:val="28"/>
          <w:szCs w:val="28"/>
        </w:rPr>
        <w:sym w:font="Symbol" w:char="F02D"/>
      </w:r>
      <w:r w:rsidR="00F8666D" w:rsidRPr="00F8666D">
        <w:rPr>
          <w:rFonts w:ascii="Times New Roman" w:hAnsi="Times New Roman"/>
          <w:sz w:val="28"/>
          <w:szCs w:val="28"/>
        </w:rPr>
        <w:t xml:space="preserve"> </w:t>
      </w:r>
      <w:r w:rsidRPr="006A763D">
        <w:rPr>
          <w:rFonts w:ascii="Times New Roman" w:hAnsi="Times New Roman"/>
          <w:sz w:val="28"/>
          <w:szCs w:val="28"/>
        </w:rPr>
        <w:t xml:space="preserve">это </w:t>
      </w:r>
      <w:r w:rsidR="00D9518C" w:rsidRPr="006A763D">
        <w:rPr>
          <w:rFonts w:ascii="Times New Roman" w:hAnsi="Times New Roman"/>
          <w:sz w:val="28"/>
          <w:szCs w:val="28"/>
        </w:rPr>
        <w:t xml:space="preserve">множество </w:t>
      </w:r>
      <w:r w:rsidRPr="006A763D">
        <w:rPr>
          <w:rFonts w:ascii="Times New Roman" w:hAnsi="Times New Roman"/>
          <w:sz w:val="28"/>
          <w:szCs w:val="28"/>
        </w:rPr>
        <w:t>точек (называемых вершинами) вместе с набором линий (называемых ребрами), которые соединяют определенные пары вершин. Каждая пара вершин соединяется не более чем один ребром. Две вершины называются смежными, если их соединяет одно ребро.</w:t>
      </w:r>
    </w:p>
    <w:p w:rsidR="00911281" w:rsidRPr="006A763D" w:rsidRDefault="00DD183F" w:rsidP="006A763D">
      <w:pPr>
        <w:spacing w:line="240" w:lineRule="auto"/>
        <w:rPr>
          <w:szCs w:val="28"/>
        </w:rPr>
      </w:pPr>
      <w:r w:rsidRPr="006A763D">
        <w:rPr>
          <w:szCs w:val="28"/>
        </w:rPr>
        <w:t>Граф</w:t>
      </w:r>
      <w:r w:rsidR="00BC0C4C" w:rsidRPr="006A763D">
        <w:rPr>
          <w:szCs w:val="28"/>
        </w:rPr>
        <w:t>ы</w:t>
      </w:r>
      <w:r w:rsidRPr="006A763D">
        <w:rPr>
          <w:szCs w:val="28"/>
        </w:rPr>
        <w:t xml:space="preserve"> бывают:</w:t>
      </w:r>
      <w:r w:rsidR="002C07F7" w:rsidRPr="006A763D">
        <w:rPr>
          <w:szCs w:val="28"/>
        </w:rPr>
        <w:t xml:space="preserve"> </w:t>
      </w:r>
    </w:p>
    <w:p w:rsidR="00A34A0E" w:rsidRPr="006A763D" w:rsidRDefault="00A34A0E" w:rsidP="006A763D">
      <w:pPr>
        <w:pStyle w:val="af1"/>
        <w:numPr>
          <w:ilvl w:val="0"/>
          <w:numId w:val="19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о</w:t>
      </w:r>
      <w:r w:rsidR="00BC0C4C" w:rsidRPr="006A763D">
        <w:rPr>
          <w:rFonts w:ascii="Times New Roman" w:hAnsi="Times New Roman"/>
          <w:sz w:val="28"/>
          <w:szCs w:val="28"/>
        </w:rPr>
        <w:t>риентированные</w:t>
      </w:r>
      <w:r w:rsidR="002C07F7" w:rsidRPr="006A763D">
        <w:rPr>
          <w:rFonts w:ascii="Times New Roman" w:hAnsi="Times New Roman"/>
          <w:sz w:val="28"/>
          <w:szCs w:val="28"/>
        </w:rPr>
        <w:t xml:space="preserve">, ребра являются направленными, т.е. существует только одно доступное направление между двумя связными </w:t>
      </w:r>
      <w:r w:rsidRPr="006A763D">
        <w:rPr>
          <w:rFonts w:ascii="Times New Roman" w:hAnsi="Times New Roman"/>
          <w:sz w:val="28"/>
          <w:szCs w:val="28"/>
        </w:rPr>
        <w:t>вершинами;</w:t>
      </w:r>
    </w:p>
    <w:p w:rsidR="00911281" w:rsidRPr="006A763D" w:rsidRDefault="00911281" w:rsidP="006A763D">
      <w:pPr>
        <w:pStyle w:val="af1"/>
        <w:numPr>
          <w:ilvl w:val="0"/>
          <w:numId w:val="19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неориентированные, к каждому из ребер можно осуществлять переход в обоих направлениях;</w:t>
      </w:r>
    </w:p>
    <w:p w:rsidR="00911281" w:rsidRPr="006A763D" w:rsidRDefault="00911281" w:rsidP="006A763D">
      <w:pPr>
        <w:pStyle w:val="af1"/>
        <w:numPr>
          <w:ilvl w:val="0"/>
          <w:numId w:val="19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 </w:t>
      </w:r>
      <w:r w:rsidR="00143225" w:rsidRPr="006A763D">
        <w:rPr>
          <w:rFonts w:ascii="Times New Roman" w:hAnsi="Times New Roman"/>
          <w:sz w:val="28"/>
          <w:szCs w:val="28"/>
          <w:lang w:val="en-US"/>
        </w:rPr>
        <w:t>c</w:t>
      </w:r>
      <w:r w:rsidR="00143225" w:rsidRPr="006A763D">
        <w:rPr>
          <w:rFonts w:ascii="Times New Roman" w:hAnsi="Times New Roman"/>
          <w:sz w:val="28"/>
          <w:szCs w:val="28"/>
        </w:rPr>
        <w:t>мешанные [</w:t>
      </w:r>
      <w:hyperlink w:anchor="_БИБЛИОГРАФИЧЕСКИЙ_СПИСОК" w:history="1">
        <w:r w:rsidR="006A763D" w:rsidRPr="006A763D">
          <w:rPr>
            <w:rStyle w:val="ae"/>
            <w:rFonts w:ascii="Times New Roman" w:hAnsi="Times New Roman"/>
            <w:sz w:val="28"/>
            <w:szCs w:val="28"/>
          </w:rPr>
          <w:t>3</w:t>
        </w:r>
      </w:hyperlink>
      <w:r w:rsidRPr="006A763D">
        <w:rPr>
          <w:rFonts w:ascii="Times New Roman" w:hAnsi="Times New Roman"/>
          <w:sz w:val="28"/>
          <w:szCs w:val="28"/>
        </w:rPr>
        <w:t>].</w:t>
      </w:r>
    </w:p>
    <w:p w:rsidR="00A34A0E" w:rsidRPr="006A763D" w:rsidRDefault="007F28FF" w:rsidP="006A763D">
      <w:pPr>
        <w:pStyle w:val="af1"/>
        <w:spacing w:after="0" w:line="240" w:lineRule="auto"/>
        <w:ind w:left="0"/>
        <w:jc w:val="center"/>
        <w:rPr>
          <w:rFonts w:ascii="Times New Roman" w:hAnsi="Times New Roman"/>
          <w:sz w:val="24"/>
          <w:szCs w:val="28"/>
        </w:rPr>
      </w:pPr>
      <w:r w:rsidRPr="006A763D">
        <w:rPr>
          <w:rFonts w:ascii="Times New Roman" w:hAnsi="Times New Roman"/>
          <w:noProof/>
          <w:lang w:eastAsia="ru-RU"/>
        </w:rPr>
        <w:lastRenderedPageBreak/>
        <w:drawing>
          <wp:anchor distT="0" distB="0" distL="114300" distR="114300" simplePos="0" relativeHeight="251710464" behindDoc="0" locked="0" layoutInCell="1" allowOverlap="1" wp14:anchorId="6D777228" wp14:editId="1A63576E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2105025" cy="1420495"/>
            <wp:effectExtent l="0" t="0" r="9525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6" t="42014" r="37605" b="42851"/>
                    <a:stretch/>
                  </pic:blipFill>
                  <pic:spPr bwMode="auto">
                    <a:xfrm>
                      <a:off x="0" y="0"/>
                      <a:ext cx="2105025" cy="14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Рисунок_3_–"/>
      <w:bookmarkEnd w:id="5"/>
      <w:r w:rsidR="00A34A0E" w:rsidRPr="006A763D">
        <w:rPr>
          <w:rFonts w:ascii="Times New Roman" w:hAnsi="Times New Roman"/>
          <w:sz w:val="24"/>
          <w:szCs w:val="28"/>
        </w:rPr>
        <w:t>Рисунок 3 – Граф [</w:t>
      </w:r>
      <w:hyperlink w:anchor="_БИБЛИОГРАФИЧЕСКИЙ_СПИСОК" w:history="1">
        <w:r w:rsidR="006A763D" w:rsidRPr="006A763D">
          <w:rPr>
            <w:rStyle w:val="ae"/>
            <w:rFonts w:ascii="Times New Roman" w:hAnsi="Times New Roman"/>
            <w:sz w:val="24"/>
            <w:szCs w:val="28"/>
          </w:rPr>
          <w:t>3</w:t>
        </w:r>
      </w:hyperlink>
      <w:r w:rsidR="00A34A0E" w:rsidRPr="006A763D">
        <w:rPr>
          <w:rFonts w:ascii="Times New Roman" w:hAnsi="Times New Roman"/>
          <w:sz w:val="24"/>
          <w:szCs w:val="28"/>
        </w:rPr>
        <w:t>]</w:t>
      </w:r>
    </w:p>
    <w:p w:rsidR="006A763D" w:rsidRPr="006A763D" w:rsidRDefault="006A763D" w:rsidP="006A763D">
      <w:pPr>
        <w:pStyle w:val="af1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C4515" w:rsidRPr="006A763D" w:rsidRDefault="00D86B56" w:rsidP="006A763D">
      <w:pPr>
        <w:pStyle w:val="af1"/>
        <w:numPr>
          <w:ilvl w:val="0"/>
          <w:numId w:val="15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Style w:val="ae"/>
          <w:rFonts w:ascii="Times New Roman" w:hAnsi="Times New Roman"/>
          <w:color w:val="000000" w:themeColor="text1"/>
          <w:sz w:val="28"/>
          <w:szCs w:val="28"/>
          <w:u w:val="none"/>
        </w:rPr>
        <w:t>Хеш-таблица представляет из себя структуру данных, с помощью которой можно соотносить ключи со значениями.</w:t>
      </w:r>
      <w:r w:rsidR="00266964" w:rsidRPr="006A763D">
        <w:rPr>
          <w:rFonts w:ascii="Times New Roman" w:hAnsi="Times New Roman"/>
          <w:sz w:val="28"/>
          <w:szCs w:val="28"/>
        </w:rPr>
        <w:t xml:space="preserve"> и выполнять три операции:</w:t>
      </w:r>
      <w:r w:rsidR="008C4515" w:rsidRPr="006A763D">
        <w:rPr>
          <w:rFonts w:ascii="Times New Roman" w:hAnsi="Times New Roman"/>
          <w:sz w:val="28"/>
          <w:szCs w:val="28"/>
        </w:rPr>
        <w:t xml:space="preserve"> </w:t>
      </w:r>
    </w:p>
    <w:p w:rsidR="008C4515" w:rsidRPr="006A763D" w:rsidRDefault="008C4515" w:rsidP="006A763D">
      <w:pPr>
        <w:pStyle w:val="af1"/>
        <w:numPr>
          <w:ilvl w:val="0"/>
          <w:numId w:val="20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добавление новой пары;</w:t>
      </w:r>
      <w:r w:rsidR="00266964" w:rsidRPr="006A763D">
        <w:rPr>
          <w:rFonts w:ascii="Times New Roman" w:hAnsi="Times New Roman"/>
          <w:sz w:val="28"/>
          <w:szCs w:val="28"/>
        </w:rPr>
        <w:t xml:space="preserve"> </w:t>
      </w:r>
    </w:p>
    <w:p w:rsidR="008C4515" w:rsidRPr="006A763D" w:rsidRDefault="008C4515" w:rsidP="006A763D">
      <w:pPr>
        <w:pStyle w:val="af1"/>
        <w:numPr>
          <w:ilvl w:val="0"/>
          <w:numId w:val="20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поиск пары по ключу;</w:t>
      </w:r>
    </w:p>
    <w:p w:rsidR="005559A0" w:rsidRPr="006A763D" w:rsidRDefault="008C4515" w:rsidP="006A763D">
      <w:pPr>
        <w:pStyle w:val="af1"/>
        <w:numPr>
          <w:ilvl w:val="0"/>
          <w:numId w:val="20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удаление</w:t>
      </w:r>
      <w:r w:rsidR="00266964" w:rsidRPr="006A763D">
        <w:rPr>
          <w:rFonts w:ascii="Times New Roman" w:hAnsi="Times New Roman"/>
          <w:sz w:val="28"/>
          <w:szCs w:val="28"/>
        </w:rPr>
        <w:t xml:space="preserve"> пары по ключу</w:t>
      </w:r>
      <w:r w:rsidR="007203F1" w:rsidRPr="006A763D">
        <w:rPr>
          <w:rFonts w:ascii="Times New Roman" w:hAnsi="Times New Roman"/>
          <w:sz w:val="28"/>
          <w:szCs w:val="28"/>
        </w:rPr>
        <w:t>[</w:t>
      </w:r>
      <w:hyperlink w:anchor="_БИБЛИОГРАФИЧЕСКИЙ_СПИСОК" w:history="1">
        <w:r w:rsidR="006A763D" w:rsidRPr="006A763D">
          <w:rPr>
            <w:rStyle w:val="ae"/>
            <w:rFonts w:ascii="Times New Roman" w:hAnsi="Times New Roman"/>
            <w:sz w:val="28"/>
          </w:rPr>
          <w:t>2</w:t>
        </w:r>
      </w:hyperlink>
      <w:r w:rsidR="007203F1" w:rsidRPr="006A763D">
        <w:rPr>
          <w:rFonts w:ascii="Times New Roman" w:hAnsi="Times New Roman"/>
          <w:sz w:val="28"/>
          <w:szCs w:val="28"/>
        </w:rPr>
        <w:t>]</w:t>
      </w:r>
      <w:r w:rsidR="00266964" w:rsidRPr="006A763D">
        <w:rPr>
          <w:rFonts w:ascii="Times New Roman" w:hAnsi="Times New Roman"/>
          <w:sz w:val="28"/>
          <w:szCs w:val="28"/>
        </w:rPr>
        <w:t>.</w:t>
      </w:r>
    </w:p>
    <w:p w:rsidR="005559A0" w:rsidRPr="006A763D" w:rsidRDefault="005559A0" w:rsidP="006A763D">
      <w:pPr>
        <w:spacing w:line="240" w:lineRule="auto"/>
        <w:rPr>
          <w:szCs w:val="28"/>
        </w:rPr>
      </w:pPr>
      <w:r w:rsidRPr="006A763D">
        <w:rPr>
          <w:szCs w:val="28"/>
        </w:rPr>
        <w:t>Как правило, хеш-таблицы реализуются при помощи массивов.</w:t>
      </w:r>
      <w:r w:rsidRPr="006A763D">
        <w:rPr>
          <w:szCs w:val="28"/>
        </w:rPr>
        <w:br/>
        <w:t>Производительность зависит от следующих трех факторов:</w:t>
      </w:r>
    </w:p>
    <w:p w:rsidR="005559A0" w:rsidRPr="00C13DFF" w:rsidRDefault="005559A0" w:rsidP="00C13DFF">
      <w:pPr>
        <w:pStyle w:val="af1"/>
        <w:numPr>
          <w:ilvl w:val="0"/>
          <w:numId w:val="27"/>
        </w:numPr>
        <w:spacing w:line="240" w:lineRule="auto"/>
        <w:ind w:hanging="720"/>
        <w:rPr>
          <w:rFonts w:ascii="Times New Roman" w:hAnsi="Times New Roman"/>
          <w:sz w:val="28"/>
          <w:szCs w:val="28"/>
        </w:rPr>
      </w:pPr>
      <w:r w:rsidRPr="00C13DFF">
        <w:rPr>
          <w:rFonts w:ascii="Times New Roman" w:hAnsi="Times New Roman"/>
          <w:sz w:val="28"/>
          <w:szCs w:val="28"/>
        </w:rPr>
        <w:t>хеш-функция;</w:t>
      </w:r>
    </w:p>
    <w:p w:rsidR="005559A0" w:rsidRPr="00C13DFF" w:rsidRDefault="005559A0" w:rsidP="00C13DFF">
      <w:pPr>
        <w:pStyle w:val="af1"/>
        <w:numPr>
          <w:ilvl w:val="0"/>
          <w:numId w:val="27"/>
        </w:numPr>
        <w:spacing w:line="240" w:lineRule="auto"/>
        <w:ind w:hanging="720"/>
        <w:rPr>
          <w:rFonts w:ascii="Times New Roman" w:hAnsi="Times New Roman"/>
          <w:sz w:val="28"/>
          <w:szCs w:val="28"/>
        </w:rPr>
      </w:pPr>
      <w:r w:rsidRPr="00C13DFF">
        <w:rPr>
          <w:rFonts w:ascii="Times New Roman" w:hAnsi="Times New Roman"/>
          <w:sz w:val="28"/>
          <w:szCs w:val="28"/>
        </w:rPr>
        <w:t>размер хеш-таблицы;</w:t>
      </w:r>
    </w:p>
    <w:p w:rsidR="005559A0" w:rsidRPr="00C13DFF" w:rsidRDefault="005559A0" w:rsidP="00C13DFF">
      <w:pPr>
        <w:pStyle w:val="af1"/>
        <w:numPr>
          <w:ilvl w:val="0"/>
          <w:numId w:val="27"/>
        </w:numPr>
        <w:spacing w:line="240" w:lineRule="auto"/>
        <w:ind w:hanging="720"/>
        <w:rPr>
          <w:rFonts w:ascii="Times New Roman" w:hAnsi="Times New Roman"/>
          <w:sz w:val="28"/>
          <w:szCs w:val="28"/>
        </w:rPr>
      </w:pPr>
      <w:r w:rsidRPr="00C13DFF">
        <w:rPr>
          <w:rFonts w:ascii="Times New Roman" w:hAnsi="Times New Roman"/>
          <w:sz w:val="28"/>
          <w:szCs w:val="28"/>
        </w:rPr>
        <w:t>метод обработки коллизий.</w:t>
      </w:r>
    </w:p>
    <w:p w:rsidR="00266964" w:rsidRPr="006A763D" w:rsidRDefault="005559A0" w:rsidP="006A763D">
      <w:pPr>
        <w:spacing w:line="240" w:lineRule="auto"/>
        <w:rPr>
          <w:szCs w:val="28"/>
        </w:rPr>
      </w:pPr>
      <w:r w:rsidRPr="006A763D">
        <w:rPr>
          <w:szCs w:val="28"/>
        </w:rPr>
        <w:t xml:space="preserve">Хеш-функция </w:t>
      </w:r>
      <w:r w:rsidR="0034170D">
        <w:rPr>
          <w:szCs w:val="28"/>
        </w:rPr>
        <w:sym w:font="Symbol" w:char="F02D"/>
      </w:r>
      <w:r w:rsidRPr="006A763D">
        <w:rPr>
          <w:szCs w:val="28"/>
        </w:rPr>
        <w:t xml:space="preserve"> </w:t>
      </w:r>
      <w:r w:rsidR="003A5221" w:rsidRPr="006A763D">
        <w:rPr>
          <w:color w:val="222222"/>
          <w:szCs w:val="28"/>
        </w:rPr>
        <w:t>функция, которая по каждому входящему элементу определяет натуральное число (</w:t>
      </w:r>
      <w:proofErr w:type="spellStart"/>
      <w:r w:rsidR="003A5221" w:rsidRPr="006A763D">
        <w:rPr>
          <w:color w:val="222222"/>
          <w:szCs w:val="28"/>
        </w:rPr>
        <w:t>хеш</w:t>
      </w:r>
      <w:proofErr w:type="spellEnd"/>
      <w:r w:rsidR="003A5221" w:rsidRPr="006A763D">
        <w:rPr>
          <w:color w:val="222222"/>
          <w:szCs w:val="28"/>
        </w:rPr>
        <w:t xml:space="preserve">). Полученный </w:t>
      </w:r>
      <w:proofErr w:type="spellStart"/>
      <w:r w:rsidR="003A5221" w:rsidRPr="006A763D">
        <w:rPr>
          <w:color w:val="222222"/>
          <w:szCs w:val="28"/>
        </w:rPr>
        <w:t>хеш</w:t>
      </w:r>
      <w:proofErr w:type="spellEnd"/>
      <w:r w:rsidR="003A5221" w:rsidRPr="006A763D">
        <w:rPr>
          <w:color w:val="222222"/>
          <w:szCs w:val="28"/>
        </w:rPr>
        <w:t xml:space="preserve"> является индексом </w:t>
      </w:r>
      <w:r w:rsidR="003A5221" w:rsidRPr="006A763D">
        <w:rPr>
          <w:szCs w:val="28"/>
        </w:rPr>
        <w:t>массива. З</w:t>
      </w:r>
      <w:r w:rsidR="00266964" w:rsidRPr="006A763D">
        <w:rPr>
          <w:szCs w:val="28"/>
        </w:rPr>
        <w:t xml:space="preserve">ная индекс, </w:t>
      </w:r>
      <w:r w:rsidR="003A5221" w:rsidRPr="006A763D">
        <w:rPr>
          <w:szCs w:val="28"/>
        </w:rPr>
        <w:t>можно выполнить операции добавления, удаления</w:t>
      </w:r>
      <w:r w:rsidR="00266964" w:rsidRPr="006A763D">
        <w:rPr>
          <w:szCs w:val="28"/>
        </w:rPr>
        <w:t xml:space="preserve"> или поиск</w:t>
      </w:r>
      <w:r w:rsidR="003A5221" w:rsidRPr="006A763D">
        <w:rPr>
          <w:szCs w:val="28"/>
        </w:rPr>
        <w:t>а за О(1)</w:t>
      </w:r>
      <w:r w:rsidR="00266964" w:rsidRPr="006A763D">
        <w:rPr>
          <w:szCs w:val="28"/>
        </w:rPr>
        <w:t>.</w:t>
      </w:r>
    </w:p>
    <w:p w:rsidR="003A5221" w:rsidRPr="006A763D" w:rsidRDefault="003A5221" w:rsidP="006A763D">
      <w:pPr>
        <w:spacing w:line="240" w:lineRule="auto"/>
        <w:rPr>
          <w:szCs w:val="28"/>
        </w:rPr>
      </w:pPr>
      <w:r w:rsidRPr="006A763D">
        <w:rPr>
          <w:szCs w:val="28"/>
        </w:rPr>
        <w:t>Однако</w:t>
      </w:r>
      <w:r w:rsidR="00BF3293" w:rsidRPr="006A763D">
        <w:rPr>
          <w:szCs w:val="28"/>
        </w:rPr>
        <w:t xml:space="preserve">, </w:t>
      </w:r>
      <w:r w:rsidR="00BF3293" w:rsidRPr="006A763D">
        <w:rPr>
          <w:color w:val="222222"/>
          <w:szCs w:val="28"/>
        </w:rPr>
        <w:t>когда хеш-функция выдает одинаковое натуральное число для разных элементов, возникает коллизия</w:t>
      </w:r>
      <w:r w:rsidR="000A42D0" w:rsidRPr="006A763D">
        <w:rPr>
          <w:color w:val="222222"/>
          <w:szCs w:val="28"/>
        </w:rPr>
        <w:t>[</w:t>
      </w:r>
      <w:hyperlink w:anchor="_БИБЛИОГРАФИЧЕСКИЙ_СПИСОК" w:history="1">
        <w:r w:rsidR="000A42D0" w:rsidRPr="006A763D">
          <w:rPr>
            <w:rStyle w:val="ae"/>
            <w:szCs w:val="28"/>
          </w:rPr>
          <w:t>9</w:t>
        </w:r>
      </w:hyperlink>
      <w:r w:rsidR="007203F1" w:rsidRPr="006A763D">
        <w:rPr>
          <w:color w:val="222222"/>
          <w:szCs w:val="28"/>
        </w:rPr>
        <w:t>]</w:t>
      </w:r>
    </w:p>
    <w:p w:rsidR="00266964" w:rsidRPr="006A763D" w:rsidRDefault="00266964" w:rsidP="006A763D">
      <w:pPr>
        <w:spacing w:line="240" w:lineRule="auto"/>
        <w:rPr>
          <w:szCs w:val="28"/>
        </w:rPr>
      </w:pPr>
      <w:r w:rsidRPr="006A763D">
        <w:rPr>
          <w:szCs w:val="28"/>
        </w:rPr>
        <w:t>Количество коллизий зависит от хеш-функции; чем лучше используемая хеш-функция, тем меньше вероятность их возникновения.</w:t>
      </w:r>
    </w:p>
    <w:p w:rsidR="00876DB8" w:rsidRPr="006A763D" w:rsidRDefault="00D9518C" w:rsidP="006A763D">
      <w:pPr>
        <w:pStyle w:val="af1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 xml:space="preserve">Пока хеш-таблица не слишком </w:t>
      </w:r>
      <w:r w:rsidR="00D86B56" w:rsidRPr="006A763D">
        <w:rPr>
          <w:rFonts w:ascii="Times New Roman" w:hAnsi="Times New Roman"/>
          <w:sz w:val="28"/>
          <w:szCs w:val="28"/>
        </w:rPr>
        <w:t>заполонена</w:t>
      </w:r>
      <w:r w:rsidRPr="006A763D">
        <w:rPr>
          <w:rFonts w:ascii="Times New Roman" w:hAnsi="Times New Roman"/>
          <w:sz w:val="28"/>
          <w:szCs w:val="28"/>
        </w:rPr>
        <w:t>, коллизии появляются редко и производительность схемы хеширования определяется прежде всего временем, требующимся для вычисления хеш-фу</w:t>
      </w:r>
      <w:r w:rsidR="00D86B56" w:rsidRPr="006A763D">
        <w:rPr>
          <w:rFonts w:ascii="Times New Roman" w:hAnsi="Times New Roman"/>
          <w:sz w:val="28"/>
          <w:szCs w:val="28"/>
        </w:rPr>
        <w:t>нкции. По мере заполнения хеш-та</w:t>
      </w:r>
      <w:r w:rsidRPr="006A763D">
        <w:rPr>
          <w:rFonts w:ascii="Times New Roman" w:hAnsi="Times New Roman"/>
          <w:sz w:val="28"/>
          <w:szCs w:val="28"/>
        </w:rPr>
        <w:t>блицы доступ к именам требует всё больше времени из-за коллизий. Поэтому эффективность схемы хеширования во многом определяется схемой разрешения коллизий</w:t>
      </w:r>
      <w:r w:rsidR="00D86B56" w:rsidRPr="006A763D">
        <w:rPr>
          <w:rFonts w:ascii="Times New Roman" w:hAnsi="Times New Roman"/>
          <w:sz w:val="28"/>
          <w:szCs w:val="28"/>
        </w:rPr>
        <w:t>[</w:t>
      </w:r>
      <w:hyperlink w:anchor="_БИБЛИОГРАФИЧЕСКИЙ_СПИСОК" w:history="1">
        <w:r w:rsidR="00D86B56" w:rsidRPr="006A763D">
          <w:rPr>
            <w:rStyle w:val="ae"/>
            <w:rFonts w:ascii="Times New Roman" w:hAnsi="Times New Roman"/>
            <w:sz w:val="28"/>
          </w:rPr>
          <w:t>5</w:t>
        </w:r>
      </w:hyperlink>
      <w:r w:rsidR="00D86B56" w:rsidRPr="006A763D">
        <w:rPr>
          <w:rFonts w:ascii="Times New Roman" w:hAnsi="Times New Roman"/>
          <w:sz w:val="28"/>
          <w:szCs w:val="28"/>
        </w:rPr>
        <w:t>]</w:t>
      </w:r>
      <w:r w:rsidRPr="006A763D">
        <w:rPr>
          <w:rFonts w:ascii="Times New Roman" w:hAnsi="Times New Roman"/>
          <w:sz w:val="28"/>
          <w:szCs w:val="28"/>
        </w:rPr>
        <w:t>.</w:t>
      </w:r>
    </w:p>
    <w:p w:rsidR="00051513" w:rsidRPr="006A763D" w:rsidRDefault="00051513" w:rsidP="006A763D">
      <w:pPr>
        <w:pStyle w:val="af1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Открытая адресация</w:t>
      </w:r>
    </w:p>
    <w:p w:rsidR="00BD7AC1" w:rsidRPr="006A763D" w:rsidRDefault="00BD7AC1" w:rsidP="006A763D">
      <w:pPr>
        <w:spacing w:line="240" w:lineRule="auto"/>
      </w:pPr>
      <w:r w:rsidRPr="006A763D">
        <w:t>Алгоритм вставки элемента проверяет ячейки массива в некотором порядке до тех пор, пока не будет найдена первая свободная ячейка, в которую и будет записан новый элемент. Последовательность, в которой просматриваются</w:t>
      </w:r>
      <w:r w:rsidR="00D86B56" w:rsidRPr="006A763D">
        <w:t xml:space="preserve"> ячейки хеш-таблицы, называется последовательностью проб.</w:t>
      </w:r>
    </w:p>
    <w:p w:rsidR="00BD7AC1" w:rsidRPr="006A763D" w:rsidRDefault="00BD7AC1" w:rsidP="006A763D">
      <w:pPr>
        <w:spacing w:line="240" w:lineRule="auto"/>
        <w:rPr>
          <w:szCs w:val="28"/>
        </w:rPr>
      </w:pPr>
      <w:r w:rsidRPr="006A763D">
        <w:rPr>
          <w:szCs w:val="28"/>
        </w:rPr>
        <w:t>Метод цепочек</w:t>
      </w:r>
    </w:p>
    <w:p w:rsidR="00BD7AC1" w:rsidRPr="006A763D" w:rsidRDefault="00BD7AC1" w:rsidP="006A763D">
      <w:pPr>
        <w:spacing w:line="240" w:lineRule="auto"/>
        <w:rPr>
          <w:szCs w:val="28"/>
        </w:rPr>
      </w:pPr>
      <w:r w:rsidRPr="006A763D">
        <w:rPr>
          <w:szCs w:val="28"/>
        </w:rPr>
        <w:lastRenderedPageBreak/>
        <w:t>Каждая ячейка хеш-таблицы является связным списком. При возникновении коллизии создается дополнительный элемент связного списка</w:t>
      </w:r>
      <w:r w:rsidR="00D86B56" w:rsidRPr="006A763D">
        <w:rPr>
          <w:szCs w:val="28"/>
        </w:rPr>
        <w:t xml:space="preserve"> </w:t>
      </w:r>
      <w:r w:rsidRPr="006A763D">
        <w:rPr>
          <w:szCs w:val="28"/>
        </w:rPr>
        <w:t>(который состоит из двух полей – поля данных и поля связки). В результате выстраивается цепочка из элементов списка, а в ячейке хеш-таблицы хранится указатель на первый элемент списка</w:t>
      </w:r>
      <w:r w:rsidR="00D86B56" w:rsidRPr="006A763D">
        <w:rPr>
          <w:szCs w:val="28"/>
        </w:rPr>
        <w:t>[</w:t>
      </w:r>
      <w:hyperlink w:anchor="_БИБЛИОГРАФИЧЕСКИЙ_СПИСОК" w:history="1">
        <w:r w:rsidR="006A763D" w:rsidRPr="006A763D">
          <w:rPr>
            <w:rStyle w:val="ae"/>
          </w:rPr>
          <w:t>4</w:t>
        </w:r>
      </w:hyperlink>
      <w:r w:rsidR="00D86B56" w:rsidRPr="006A763D">
        <w:rPr>
          <w:szCs w:val="28"/>
        </w:rPr>
        <w:t>]</w:t>
      </w:r>
      <w:r w:rsidRPr="006A763D">
        <w:rPr>
          <w:szCs w:val="28"/>
        </w:rPr>
        <w:t>.</w:t>
      </w:r>
    </w:p>
    <w:p w:rsidR="00D86B56" w:rsidRPr="006A763D" w:rsidRDefault="00D86B56" w:rsidP="006A763D">
      <w:pPr>
        <w:spacing w:line="240" w:lineRule="auto"/>
        <w:rPr>
          <w:szCs w:val="28"/>
        </w:rPr>
      </w:pPr>
      <w:r w:rsidRPr="006A763D">
        <w:rPr>
          <w:szCs w:val="28"/>
        </w:rPr>
        <w:t>Основным достоинством методов хеширования является то, что соответствующее им среднее время поиска не зависит от размера таблицы, т.е. на практике они являются самыми быстрыми методами поиска.</w:t>
      </w:r>
    </w:p>
    <w:p w:rsidR="00D86B56" w:rsidRPr="006A763D" w:rsidRDefault="00D86B56" w:rsidP="006A763D">
      <w:pPr>
        <w:spacing w:line="240" w:lineRule="auto"/>
        <w:rPr>
          <w:szCs w:val="28"/>
        </w:rPr>
      </w:pPr>
      <w:r w:rsidRPr="006A763D">
        <w:rPr>
          <w:szCs w:val="28"/>
        </w:rPr>
        <w:t>В качестве недостатков методов хеширования можно отметить следующие:</w:t>
      </w:r>
    </w:p>
    <w:p w:rsidR="00D86B56" w:rsidRPr="006A763D" w:rsidRDefault="00D86B56" w:rsidP="00C13DFF">
      <w:pPr>
        <w:pStyle w:val="af1"/>
        <w:numPr>
          <w:ilvl w:val="0"/>
          <w:numId w:val="25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табличный порядок имен обычно не связан с их естественным порядком;</w:t>
      </w:r>
    </w:p>
    <w:p w:rsidR="00D86B56" w:rsidRPr="006A763D" w:rsidRDefault="00D86B56" w:rsidP="00C13DFF">
      <w:pPr>
        <w:pStyle w:val="af1"/>
        <w:numPr>
          <w:ilvl w:val="0"/>
          <w:numId w:val="25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худший случай может оказаться хуже, чем при последовательном поиске;</w:t>
      </w:r>
    </w:p>
    <w:p w:rsidR="003A5221" w:rsidRPr="006A763D" w:rsidRDefault="00D86B56" w:rsidP="00C13DFF">
      <w:pPr>
        <w:pStyle w:val="af1"/>
        <w:numPr>
          <w:ilvl w:val="0"/>
          <w:numId w:val="25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6A763D">
        <w:rPr>
          <w:rFonts w:ascii="Times New Roman" w:hAnsi="Times New Roman"/>
          <w:sz w:val="28"/>
          <w:szCs w:val="28"/>
        </w:rPr>
        <w:t>сложность динамического расширения таблиц, поскольку расширение может приводить к потере памяти, если таблица слишком велика, или к малой производительности, если слишком мала[</w:t>
      </w:r>
      <w:hyperlink w:anchor="_БИБЛИОГРАФИЧЕСКИЙ_СПИСОК" w:history="1">
        <w:r w:rsidR="006A763D" w:rsidRPr="006A763D">
          <w:rPr>
            <w:rStyle w:val="ae"/>
            <w:rFonts w:ascii="Times New Roman" w:hAnsi="Times New Roman"/>
            <w:sz w:val="28"/>
            <w:szCs w:val="28"/>
          </w:rPr>
          <w:t>5</w:t>
        </w:r>
      </w:hyperlink>
      <w:r w:rsidRPr="006A763D">
        <w:rPr>
          <w:rFonts w:ascii="Times New Roman" w:hAnsi="Times New Roman"/>
          <w:sz w:val="28"/>
          <w:szCs w:val="28"/>
        </w:rPr>
        <w:t>].</w:t>
      </w:r>
    </w:p>
    <w:p w:rsidR="00876DB8" w:rsidRDefault="00876DB8" w:rsidP="00017EE2">
      <w:pPr>
        <w:spacing w:line="240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D46DFB" w:rsidRPr="008A1FEF" w:rsidRDefault="00066353" w:rsidP="008A1FEF">
      <w:pPr>
        <w:pStyle w:val="1"/>
        <w:rPr>
          <w:rFonts w:cs="Arial"/>
          <w:szCs w:val="28"/>
        </w:rPr>
      </w:pPr>
      <w:bookmarkStart w:id="6" w:name="_Toc45722661"/>
      <w:r w:rsidRPr="008A1FEF">
        <w:rPr>
          <w:rFonts w:cs="Arial"/>
          <w:szCs w:val="28"/>
        </w:rPr>
        <w:lastRenderedPageBreak/>
        <w:t>КРАТКОЕ ОПИСАНИЕ АЛГОРИТМА</w:t>
      </w:r>
      <w:r w:rsidR="00DD183F" w:rsidRPr="008A1FEF">
        <w:rPr>
          <w:rFonts w:cs="Arial"/>
          <w:szCs w:val="28"/>
        </w:rPr>
        <w:t xml:space="preserve"> ЗАДАНИЕ</w:t>
      </w:r>
      <w:r w:rsidR="00876DB8" w:rsidRPr="008A1FEF">
        <w:rPr>
          <w:rFonts w:cs="Arial"/>
          <w:szCs w:val="28"/>
        </w:rPr>
        <w:t xml:space="preserve"> А</w:t>
      </w:r>
      <w:bookmarkEnd w:id="6"/>
    </w:p>
    <w:p w:rsidR="00876DB8" w:rsidRPr="001E2B4E" w:rsidRDefault="0034170D" w:rsidP="001E2B4E">
      <w:pPr>
        <w:spacing w:line="240" w:lineRule="auto"/>
        <w:rPr>
          <w:szCs w:val="28"/>
        </w:rPr>
      </w:pPr>
      <w:hyperlink r:id="rId12" w:anchor=".D0.9E.D0.BF.D1.82.D0.B8.D0.BC.D0.B8.D0.B7.D0.B0.D1.86.D0.B8.D1.8F" w:history="1">
        <w:r w:rsidR="001E2B4E" w:rsidRPr="00D20493">
          <w:rPr>
            <w:rStyle w:val="ae"/>
            <w:color w:val="auto"/>
            <w:szCs w:val="28"/>
          </w:rPr>
          <w:t xml:space="preserve">Сортировка простыми обменами, </w:t>
        </w:r>
        <w:r w:rsidR="00876DB8" w:rsidRPr="00D20493">
          <w:rPr>
            <w:rStyle w:val="ae"/>
            <w:color w:val="auto"/>
            <w:szCs w:val="28"/>
          </w:rPr>
          <w:t>сортировка пузырьком</w:t>
        </w:r>
      </w:hyperlink>
      <w:r w:rsidR="001E2B4E" w:rsidRPr="00D20493">
        <w:rPr>
          <w:rStyle w:val="ae"/>
          <w:color w:val="auto"/>
          <w:szCs w:val="28"/>
        </w:rPr>
        <w:t xml:space="preserve"> </w:t>
      </w:r>
      <w:r w:rsidR="00D20493">
        <w:rPr>
          <w:szCs w:val="28"/>
          <w:u w:val="single"/>
        </w:rPr>
        <w:t xml:space="preserve">[ </w:t>
      </w:r>
      <w:hyperlink w:anchor="_Рисунок_4_–" w:history="1">
        <w:r w:rsidR="00D20493" w:rsidRPr="00F13978">
          <w:rPr>
            <w:rStyle w:val="ae"/>
            <w:szCs w:val="28"/>
          </w:rPr>
          <w:t>рисунок 4</w:t>
        </w:r>
      </w:hyperlink>
      <w:r w:rsidR="00D20493">
        <w:rPr>
          <w:szCs w:val="28"/>
          <w:u w:val="single"/>
        </w:rPr>
        <w:t xml:space="preserve"> ]</w:t>
      </w:r>
      <w:r w:rsidR="001E2B4E">
        <w:rPr>
          <w:szCs w:val="28"/>
        </w:rPr>
        <w:t xml:space="preserve"> </w:t>
      </w:r>
      <w:r w:rsidR="001E2B4E" w:rsidRPr="001E2B4E">
        <w:rPr>
          <w:szCs w:val="28"/>
        </w:rPr>
        <w:t xml:space="preserve">– </w:t>
      </w:r>
      <w:r w:rsidR="001E2B4E">
        <w:rPr>
          <w:szCs w:val="28"/>
        </w:rPr>
        <w:t xml:space="preserve">один </w:t>
      </w:r>
      <w:r w:rsidR="00876DB8" w:rsidRPr="001E2B4E">
        <w:rPr>
          <w:szCs w:val="28"/>
        </w:rPr>
        <w:t>из квадратичных алгоритмов сортировки.</w:t>
      </w:r>
    </w:p>
    <w:p w:rsidR="001E2B4E" w:rsidRPr="001E2B4E" w:rsidRDefault="001E2B4E" w:rsidP="001E2B4E">
      <w:pPr>
        <w:spacing w:line="240" w:lineRule="auto"/>
        <w:rPr>
          <w:szCs w:val="28"/>
          <w:shd w:val="clear" w:color="auto" w:fill="FFFFFF"/>
        </w:rPr>
      </w:pPr>
      <w:r w:rsidRPr="001E2B4E">
        <w:rPr>
          <w:rStyle w:val="aff9"/>
          <w:i w:val="0"/>
          <w:szCs w:val="28"/>
          <w:bdr w:val="none" w:sz="0" w:space="0" w:color="auto" w:frame="1"/>
          <w:shd w:val="clear" w:color="auto" w:fill="FFFFFF"/>
        </w:rPr>
        <w:t>Сортировка пузырьком</w:t>
      </w:r>
      <w:r w:rsidRPr="001E2B4E">
        <w:rPr>
          <w:szCs w:val="28"/>
          <w:shd w:val="clear" w:color="auto" w:fill="FFFFFF"/>
        </w:rPr>
        <w:t xml:space="preserve"> использует два цикла. Во вложенном цикле выполняется попарное сравнение элементов и, в случае нарушения порядка их следования, перестановка. В результате выполнения одной итерации внутреннего цикла, максимальный элемент гарантированно будет смещен в конец массива. Внешний цикл выполняется до тех пор, пока весь массив не будет </w:t>
      </w:r>
      <w:r>
        <w:rPr>
          <w:szCs w:val="28"/>
          <w:shd w:val="clear" w:color="auto" w:fill="FFFFFF"/>
        </w:rPr>
        <w:t xml:space="preserve">отсортирован </w:t>
      </w:r>
      <w:r w:rsidRPr="001E2B4E">
        <w:rPr>
          <w:szCs w:val="28"/>
          <w:shd w:val="clear" w:color="auto" w:fill="FFFFFF"/>
        </w:rPr>
        <w:t>[</w:t>
      </w:r>
      <w:hyperlink w:anchor="_БИБЛИОГРАФИЧЕСКИЙ_СПИСОК" w:history="1">
        <w:r w:rsidR="006A763D">
          <w:rPr>
            <w:rStyle w:val="ae"/>
            <w:szCs w:val="28"/>
          </w:rPr>
          <w:t>6</w:t>
        </w:r>
      </w:hyperlink>
      <w:r w:rsidRPr="001E2B4E">
        <w:rPr>
          <w:szCs w:val="28"/>
          <w:shd w:val="clear" w:color="auto" w:fill="FFFFFF"/>
        </w:rPr>
        <w:t>]</w:t>
      </w:r>
      <w:r>
        <w:rPr>
          <w:szCs w:val="28"/>
          <w:shd w:val="clear" w:color="auto" w:fill="FFFFFF"/>
        </w:rPr>
        <w:t>.</w:t>
      </w:r>
    </w:p>
    <w:p w:rsidR="00876DB8" w:rsidRPr="001E2B4E" w:rsidRDefault="001E2B4E" w:rsidP="001E2B4E">
      <w:pPr>
        <w:spacing w:line="240" w:lineRule="auto"/>
        <w:rPr>
          <w:szCs w:val="28"/>
        </w:rPr>
      </w:pPr>
      <w:r w:rsidRPr="001E2B4E">
        <w:rPr>
          <w:szCs w:val="28"/>
        </w:rPr>
        <w:t xml:space="preserve"> </w:t>
      </w:r>
      <w:r w:rsidR="00876DB8" w:rsidRPr="001E2B4E">
        <w:rPr>
          <w:szCs w:val="28"/>
        </w:rPr>
        <w:t>Оптимизация:</w:t>
      </w:r>
    </w:p>
    <w:p w:rsidR="00876DB8" w:rsidRPr="001E2B4E" w:rsidRDefault="00380965" w:rsidP="00C13DFF">
      <w:pPr>
        <w:pStyle w:val="af1"/>
        <w:numPr>
          <w:ilvl w:val="0"/>
          <w:numId w:val="11"/>
        </w:numPr>
        <w:spacing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1E2B4E">
        <w:rPr>
          <w:rFonts w:ascii="Times New Roman" w:hAnsi="Times New Roman"/>
          <w:sz w:val="28"/>
          <w:szCs w:val="28"/>
        </w:rPr>
        <w:t>м</w:t>
      </w:r>
      <w:r w:rsidR="001E2B4E">
        <w:rPr>
          <w:rFonts w:ascii="Times New Roman" w:hAnsi="Times New Roman"/>
          <w:sz w:val="28"/>
          <w:szCs w:val="28"/>
        </w:rPr>
        <w:t xml:space="preserve">ожно заметить, что после i-ой итерации внешнего цикла i </w:t>
      </w:r>
      <w:r w:rsidR="00876DB8" w:rsidRPr="001E2B4E">
        <w:rPr>
          <w:rFonts w:ascii="Times New Roman" w:hAnsi="Times New Roman"/>
          <w:sz w:val="28"/>
          <w:szCs w:val="28"/>
        </w:rPr>
        <w:t>последних элементов уже находятся на своих местах в отсортированном порядке, поэтому нет необходимости производить их сравнения друг с другом. Следовательно, внутре</w:t>
      </w:r>
      <w:r w:rsidR="00636AC1" w:rsidRPr="001E2B4E">
        <w:rPr>
          <w:rFonts w:ascii="Times New Roman" w:hAnsi="Times New Roman"/>
          <w:sz w:val="28"/>
          <w:szCs w:val="28"/>
        </w:rPr>
        <w:t xml:space="preserve">нний цикл можно выполнять не до </w:t>
      </w:r>
      <w:r w:rsidR="001E2B4E">
        <w:rPr>
          <w:rFonts w:ascii="Times New Roman" w:hAnsi="Times New Roman"/>
          <w:sz w:val="28"/>
          <w:szCs w:val="28"/>
        </w:rPr>
        <w:t xml:space="preserve">n−2, а до </w:t>
      </w:r>
      <w:r w:rsidR="00876DB8" w:rsidRPr="001E2B4E">
        <w:rPr>
          <w:rFonts w:ascii="Times New Roman" w:hAnsi="Times New Roman"/>
          <w:sz w:val="28"/>
          <w:szCs w:val="28"/>
        </w:rPr>
        <w:t>n−i−2</w:t>
      </w:r>
      <w:r w:rsidRPr="001E2B4E">
        <w:rPr>
          <w:rFonts w:ascii="Times New Roman" w:hAnsi="Times New Roman"/>
          <w:sz w:val="28"/>
          <w:szCs w:val="28"/>
        </w:rPr>
        <w:t>;</w:t>
      </w:r>
    </w:p>
    <w:p w:rsidR="00876DB8" w:rsidRPr="001E2B4E" w:rsidRDefault="00876DB8" w:rsidP="00C13DFF">
      <w:pPr>
        <w:pStyle w:val="af1"/>
        <w:numPr>
          <w:ilvl w:val="0"/>
          <w:numId w:val="11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1E2B4E">
        <w:rPr>
          <w:rFonts w:ascii="Times New Roman" w:hAnsi="Times New Roman"/>
          <w:sz w:val="28"/>
          <w:szCs w:val="28"/>
        </w:rPr>
        <w:t>если после выполнения внутреннего цикла не произошло ни одного обмена, то массив уже отсортирован, и продолжать что-то делать бессмысленно. Поэтому вну</w:t>
      </w:r>
      <w:r w:rsidR="001E2B4E">
        <w:rPr>
          <w:rFonts w:ascii="Times New Roman" w:hAnsi="Times New Roman"/>
          <w:sz w:val="28"/>
          <w:szCs w:val="28"/>
        </w:rPr>
        <w:t xml:space="preserve">тренний цикл можно выполнять не n−1 </w:t>
      </w:r>
      <w:r w:rsidRPr="001E2B4E">
        <w:rPr>
          <w:rFonts w:ascii="Times New Roman" w:hAnsi="Times New Roman"/>
          <w:sz w:val="28"/>
          <w:szCs w:val="28"/>
        </w:rPr>
        <w:t>раз, а до тех пор, пока во внутреннем цикле происходят о</w:t>
      </w:r>
      <w:r w:rsidR="00C97A84">
        <w:rPr>
          <w:rFonts w:ascii="Times New Roman" w:hAnsi="Times New Roman"/>
          <w:sz w:val="28"/>
          <w:szCs w:val="28"/>
        </w:rPr>
        <w:t>бмены.</w:t>
      </w:r>
    </w:p>
    <w:p w:rsidR="001E2B4E" w:rsidRPr="001E2B4E" w:rsidRDefault="0034170D" w:rsidP="00D20493">
      <w:pPr>
        <w:spacing w:line="240" w:lineRule="auto"/>
        <w:rPr>
          <w:szCs w:val="28"/>
        </w:rPr>
      </w:pPr>
      <w:hyperlink r:id="rId13" w:history="1">
        <w:r w:rsidR="00636AC1" w:rsidRPr="00D20493">
          <w:rPr>
            <w:rStyle w:val="ae"/>
            <w:color w:val="auto"/>
            <w:szCs w:val="28"/>
          </w:rPr>
          <w:t>Сортировка вставками</w:t>
        </w:r>
      </w:hyperlink>
      <w:r w:rsidR="001E2B4E" w:rsidRPr="00D20493">
        <w:rPr>
          <w:rStyle w:val="ae"/>
          <w:color w:val="auto"/>
          <w:szCs w:val="28"/>
        </w:rPr>
        <w:t xml:space="preserve"> </w:t>
      </w:r>
      <w:r w:rsidR="00D20493">
        <w:rPr>
          <w:szCs w:val="28"/>
          <w:u w:val="single"/>
        </w:rPr>
        <w:t xml:space="preserve">[ </w:t>
      </w:r>
      <w:hyperlink w:anchor="_Рисунок_5_–" w:history="1">
        <w:r w:rsidR="00D20493" w:rsidRPr="00F13978">
          <w:rPr>
            <w:rStyle w:val="ae"/>
            <w:szCs w:val="28"/>
          </w:rPr>
          <w:t>рисунок 5</w:t>
        </w:r>
      </w:hyperlink>
      <w:r w:rsidR="00D20493">
        <w:rPr>
          <w:szCs w:val="28"/>
          <w:u w:val="single"/>
        </w:rPr>
        <w:t xml:space="preserve"> ]</w:t>
      </w:r>
      <w:r w:rsidR="00636AC1" w:rsidRPr="001E2B4E">
        <w:rPr>
          <w:szCs w:val="28"/>
        </w:rPr>
        <w:t xml:space="preserve"> </w:t>
      </w:r>
      <w:r w:rsidR="001E2B4E">
        <w:rPr>
          <w:szCs w:val="28"/>
        </w:rPr>
        <w:t xml:space="preserve">– квадратичный алгоритм </w:t>
      </w:r>
      <w:r w:rsidR="00636AC1" w:rsidRPr="001E2B4E">
        <w:rPr>
          <w:szCs w:val="28"/>
        </w:rPr>
        <w:t>сортировки.</w:t>
      </w:r>
    </w:p>
    <w:p w:rsidR="001E2B4E" w:rsidRPr="00D20493" w:rsidRDefault="001E2B4E" w:rsidP="001E2B4E">
      <w:pPr>
        <w:pStyle w:val="aff5"/>
        <w:shd w:val="clear" w:color="auto" w:fill="FFFFFF"/>
        <w:spacing w:before="0" w:beforeAutospacing="0" w:after="0" w:afterAutospacing="0"/>
        <w:ind w:firstLine="709"/>
        <w:textAlignment w:val="baseline"/>
        <w:rPr>
          <w:sz w:val="28"/>
          <w:szCs w:val="28"/>
        </w:rPr>
      </w:pPr>
      <w:r w:rsidRPr="001E2B4E">
        <w:rPr>
          <w:sz w:val="28"/>
          <w:szCs w:val="28"/>
        </w:rPr>
        <w:t xml:space="preserve">На каждом шаге алгоритма выбирается первый элемент необработанной части массива и вставляется в отсортированную так, чтобы в ней сохранялся требуемый порядок следования элементов. Вставка может выполняться как в конец массива, так и в середину. При вставке в середину необходимо сдвинуть все элементы, расположенные «правее» позиции вставки на один элемент вправо. В алгоритме используется два цикла </w:t>
      </w:r>
      <w:r w:rsidR="0034170D">
        <w:rPr>
          <w:sz w:val="28"/>
          <w:szCs w:val="28"/>
        </w:rPr>
        <w:sym w:font="Symbol" w:char="F02D"/>
      </w:r>
      <w:r w:rsidRPr="001E2B4E">
        <w:rPr>
          <w:sz w:val="28"/>
          <w:szCs w:val="28"/>
        </w:rPr>
        <w:t xml:space="preserve"> в первом выбираются элементы необработанной части, а в</w:t>
      </w:r>
      <w:r w:rsidR="00D20493">
        <w:rPr>
          <w:sz w:val="28"/>
          <w:szCs w:val="28"/>
        </w:rPr>
        <w:t>о втором осуществляется вставка</w:t>
      </w:r>
      <w:r w:rsidRPr="001E2B4E">
        <w:rPr>
          <w:sz w:val="28"/>
          <w:szCs w:val="28"/>
        </w:rPr>
        <w:t>[</w:t>
      </w:r>
      <w:hyperlink w:anchor="_БИБЛИОГРАФИЧЕСКИЙ_СПИСОК" w:history="1">
        <w:r w:rsidR="006A763D">
          <w:rPr>
            <w:rStyle w:val="ae"/>
            <w:sz w:val="28"/>
            <w:szCs w:val="28"/>
          </w:rPr>
          <w:t>6</w:t>
        </w:r>
      </w:hyperlink>
      <w:r w:rsidRPr="00D20493">
        <w:rPr>
          <w:sz w:val="28"/>
          <w:szCs w:val="28"/>
        </w:rPr>
        <w:t>]</w:t>
      </w:r>
      <w:r w:rsidR="00D20493">
        <w:rPr>
          <w:sz w:val="28"/>
          <w:szCs w:val="28"/>
        </w:rPr>
        <w:t>.</w:t>
      </w:r>
    </w:p>
    <w:p w:rsidR="00636AC1" w:rsidRPr="001E2B4E" w:rsidRDefault="001E2B4E" w:rsidP="001E2B4E">
      <w:pPr>
        <w:spacing w:line="240" w:lineRule="auto"/>
        <w:rPr>
          <w:szCs w:val="28"/>
        </w:rPr>
      </w:pPr>
      <w:r w:rsidRPr="001E2B4E">
        <w:rPr>
          <w:szCs w:val="28"/>
        </w:rPr>
        <w:t xml:space="preserve"> </w:t>
      </w:r>
      <w:r w:rsidR="00636AC1" w:rsidRPr="001E2B4E">
        <w:rPr>
          <w:szCs w:val="28"/>
        </w:rPr>
        <w:t>А</w:t>
      </w:r>
      <w:r w:rsidR="00D20493">
        <w:rPr>
          <w:szCs w:val="28"/>
        </w:rPr>
        <w:t>лгоритм работает в</w:t>
      </w:r>
      <w:r w:rsidR="00636AC1" w:rsidRPr="001E2B4E">
        <w:rPr>
          <w:szCs w:val="28"/>
        </w:rPr>
        <w:t xml:space="preserve"> среднем и в худшем случ</w:t>
      </w:r>
      <w:r w:rsidR="00D20493">
        <w:rPr>
          <w:szCs w:val="28"/>
        </w:rPr>
        <w:t xml:space="preserve">ае – за </w:t>
      </w:r>
      <w:r w:rsidR="00636AC1" w:rsidRPr="001E2B4E">
        <w:rPr>
          <w:szCs w:val="28"/>
        </w:rPr>
        <w:t xml:space="preserve">O(n^2). Минимальные оценки встречаются в случае уже упорядоченной исходной последовательности элементов, наихудшие </w:t>
      </w:r>
      <w:r w:rsidR="00D20493">
        <w:rPr>
          <w:szCs w:val="28"/>
        </w:rPr>
        <w:t xml:space="preserve">– когда </w:t>
      </w:r>
      <w:r w:rsidR="00636AC1" w:rsidRPr="001E2B4E">
        <w:rPr>
          <w:szCs w:val="28"/>
        </w:rPr>
        <w:t>они расположены в обратном порядке.</w:t>
      </w:r>
    </w:p>
    <w:p w:rsidR="001E2B4E" w:rsidRPr="001E2B4E" w:rsidRDefault="0034170D" w:rsidP="00D20493">
      <w:pPr>
        <w:spacing w:line="240" w:lineRule="auto"/>
        <w:rPr>
          <w:szCs w:val="28"/>
        </w:rPr>
      </w:pPr>
      <w:hyperlink r:id="rId14" w:history="1">
        <w:r w:rsidR="00636AC1" w:rsidRPr="00D20493">
          <w:rPr>
            <w:rStyle w:val="ae"/>
            <w:color w:val="auto"/>
            <w:szCs w:val="28"/>
          </w:rPr>
          <w:t>Сортировка выбором</w:t>
        </w:r>
      </w:hyperlink>
      <w:r w:rsidR="00D20493" w:rsidRPr="00D20493">
        <w:rPr>
          <w:szCs w:val="28"/>
          <w:u w:val="single"/>
        </w:rPr>
        <w:t xml:space="preserve"> </w:t>
      </w:r>
      <w:r w:rsidR="00D20493">
        <w:rPr>
          <w:szCs w:val="28"/>
          <w:u w:val="single"/>
        </w:rPr>
        <w:t xml:space="preserve">[ </w:t>
      </w:r>
      <w:hyperlink w:anchor="_Рисунок_6_–" w:history="1">
        <w:r w:rsidR="00D20493" w:rsidRPr="00F13978">
          <w:rPr>
            <w:rStyle w:val="ae"/>
            <w:szCs w:val="28"/>
          </w:rPr>
          <w:t>рисунок 6</w:t>
        </w:r>
      </w:hyperlink>
      <w:r w:rsidR="00D20493" w:rsidRPr="00D20493">
        <w:rPr>
          <w:szCs w:val="28"/>
          <w:u w:val="single"/>
        </w:rPr>
        <w:t xml:space="preserve"> ]</w:t>
      </w:r>
      <w:r w:rsidR="00D20493">
        <w:rPr>
          <w:szCs w:val="28"/>
        </w:rPr>
        <w:t xml:space="preserve"> – п</w:t>
      </w:r>
      <w:r w:rsidR="00636AC1" w:rsidRPr="001E2B4E">
        <w:rPr>
          <w:szCs w:val="28"/>
        </w:rPr>
        <w:t>ростой алгоритм сортиро</w:t>
      </w:r>
      <w:r w:rsidR="00D20493">
        <w:rPr>
          <w:szCs w:val="28"/>
        </w:rPr>
        <w:t xml:space="preserve">вки со сложностью O(n^2), где n </w:t>
      </w:r>
      <w:r>
        <w:rPr>
          <w:szCs w:val="28"/>
        </w:rPr>
        <w:sym w:font="Symbol" w:char="F02D"/>
      </w:r>
      <w:r w:rsidR="00636AC1" w:rsidRPr="001E2B4E">
        <w:rPr>
          <w:szCs w:val="28"/>
        </w:rPr>
        <w:t xml:space="preserve"> количество элементов для сортировки</w:t>
      </w:r>
    </w:p>
    <w:p w:rsidR="00066353" w:rsidRPr="00D20493" w:rsidRDefault="001E2B4E" w:rsidP="001E2B4E">
      <w:pPr>
        <w:spacing w:line="240" w:lineRule="auto"/>
        <w:rPr>
          <w:szCs w:val="28"/>
        </w:rPr>
      </w:pPr>
      <w:r w:rsidRPr="001E2B4E">
        <w:rPr>
          <w:szCs w:val="28"/>
          <w:shd w:val="clear" w:color="auto" w:fill="FFFFFF"/>
        </w:rPr>
        <w:t>В</w:t>
      </w:r>
      <w:r w:rsidR="00D20493">
        <w:rPr>
          <w:szCs w:val="28"/>
          <w:shd w:val="clear" w:color="auto" w:fill="FFFFFF"/>
        </w:rPr>
        <w:t xml:space="preserve"> </w:t>
      </w:r>
      <w:r w:rsidRPr="001E2B4E">
        <w:rPr>
          <w:rStyle w:val="aff9"/>
          <w:i w:val="0"/>
          <w:szCs w:val="28"/>
          <w:bdr w:val="none" w:sz="0" w:space="0" w:color="auto" w:frame="1"/>
          <w:shd w:val="clear" w:color="auto" w:fill="FFFFFF"/>
        </w:rPr>
        <w:t>сортировке выбором</w:t>
      </w:r>
      <w:r w:rsidR="00D20493">
        <w:rPr>
          <w:szCs w:val="28"/>
          <w:shd w:val="clear" w:color="auto" w:fill="FFFFFF"/>
        </w:rPr>
        <w:t xml:space="preserve"> </w:t>
      </w:r>
      <w:r w:rsidRPr="001E2B4E">
        <w:rPr>
          <w:szCs w:val="28"/>
          <w:shd w:val="clear" w:color="auto" w:fill="FFFFFF"/>
        </w:rPr>
        <w:t>массив разделяется на отсортированную и необработанную части. Изначально отсортированная часть пустая, но постепенно она увеличивается. Алгоритм производит поиск минимального элемента необработанной части и меняет его местами с первым элементом той же части, после чего считается, что первый элемент обработан (отсортированная часть увеличивается)</w:t>
      </w:r>
      <w:r w:rsidR="00C97A84">
        <w:rPr>
          <w:szCs w:val="28"/>
          <w:shd w:val="clear" w:color="auto" w:fill="FFFFFF"/>
        </w:rPr>
        <w:t xml:space="preserve"> </w:t>
      </w:r>
      <w:r w:rsidRPr="001E2B4E">
        <w:rPr>
          <w:szCs w:val="28"/>
        </w:rPr>
        <w:t>[</w:t>
      </w:r>
      <w:hyperlink w:anchor="_БИБЛИОГРАФИЧЕСКИЙ_СПИСОК" w:history="1">
        <w:r w:rsidR="006A763D">
          <w:rPr>
            <w:rStyle w:val="ae"/>
            <w:szCs w:val="28"/>
          </w:rPr>
          <w:t>6</w:t>
        </w:r>
      </w:hyperlink>
      <w:r w:rsidRPr="00D20493">
        <w:rPr>
          <w:szCs w:val="28"/>
        </w:rPr>
        <w:t>]</w:t>
      </w:r>
      <w:r w:rsidR="00D20493">
        <w:rPr>
          <w:szCs w:val="28"/>
        </w:rPr>
        <w:t>.</w:t>
      </w:r>
    </w:p>
    <w:p w:rsidR="00636AC1" w:rsidRPr="008A1FEF" w:rsidRDefault="00066353" w:rsidP="008A1FEF">
      <w:pPr>
        <w:pStyle w:val="1"/>
        <w:rPr>
          <w:rFonts w:cs="Arial"/>
        </w:rPr>
      </w:pPr>
      <w:bookmarkStart w:id="7" w:name="_Toc45722662"/>
      <w:r w:rsidRPr="008A1FEF">
        <w:rPr>
          <w:rFonts w:cs="Arial"/>
        </w:rPr>
        <w:lastRenderedPageBreak/>
        <w:t>СХЕМА АЛГОРИТМА ЗАДАНИЯ А</w:t>
      </w:r>
      <w:bookmarkEnd w:id="7"/>
    </w:p>
    <w:p w:rsidR="00F13978" w:rsidRDefault="0034170D" w:rsidP="00F13978">
      <w:pPr>
        <w:shd w:val="clear" w:color="auto" w:fill="FFFFFF"/>
        <w:spacing w:before="100" w:beforeAutospacing="1" w:after="100" w:afterAutospacing="1" w:line="240" w:lineRule="auto"/>
        <w:ind w:firstLine="0"/>
        <w:jc w:val="left"/>
        <w:rPr>
          <w:b/>
          <w:color w:val="222222"/>
          <w:szCs w:val="28"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4.65pt;margin-top:32.15pt;width:291.35pt;height:519.25pt;z-index:251694080;mso-position-horizontal-relative:text;mso-position-vertical-relative:text;mso-width-relative:page;mso-height-relative:page">
            <v:imagedata r:id="rId15" o:title="Пример блок-схемы алгоритма" croptop="13428f" cropbottom="3410f" cropleft="3171f" cropright="27381f"/>
            <w10:wrap type="topAndBottom"/>
          </v:shape>
        </w:pict>
      </w:r>
      <w:r w:rsidR="00D423F4" w:rsidRPr="000F51EE">
        <w:rPr>
          <w:b/>
          <w:color w:val="222222"/>
          <w:szCs w:val="28"/>
          <w:u w:val="single"/>
        </w:rPr>
        <w:t>Сортировка пузырьком</w:t>
      </w:r>
    </w:p>
    <w:p w:rsidR="00F13978" w:rsidRPr="00F13978" w:rsidRDefault="00F13978" w:rsidP="00F13978">
      <w:pPr>
        <w:pStyle w:val="1"/>
        <w:rPr>
          <w:rFonts w:ascii="Times New Roman" w:hAnsi="Times New Roman"/>
          <w:b w:val="0"/>
          <w:color w:val="222222"/>
          <w:sz w:val="24"/>
          <w:szCs w:val="28"/>
        </w:rPr>
      </w:pPr>
      <w:bookmarkStart w:id="8" w:name="_Рисунок_4_–"/>
      <w:bookmarkEnd w:id="8"/>
      <w:r w:rsidRPr="00F13978">
        <w:rPr>
          <w:rFonts w:ascii="Times New Roman" w:hAnsi="Times New Roman"/>
          <w:b w:val="0"/>
          <w:color w:val="222222"/>
          <w:sz w:val="24"/>
          <w:szCs w:val="28"/>
        </w:rPr>
        <w:t>Рисунок 4 – Блок-схема сортировки пузырьком</w:t>
      </w:r>
    </w:p>
    <w:p w:rsidR="00F13978" w:rsidRDefault="00F13978">
      <w:pPr>
        <w:spacing w:line="240" w:lineRule="auto"/>
        <w:ind w:firstLine="0"/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:rsidR="00F13978" w:rsidRPr="00F13978" w:rsidRDefault="0034170D" w:rsidP="00F13978">
      <w:pPr>
        <w:spacing w:line="240" w:lineRule="auto"/>
        <w:ind w:firstLine="0"/>
        <w:jc w:val="left"/>
        <w:rPr>
          <w:sz w:val="24"/>
          <w:u w:val="single"/>
        </w:rPr>
      </w:pPr>
      <w:r>
        <w:rPr>
          <w:noProof/>
        </w:rPr>
        <w:lastRenderedPageBreak/>
        <w:pict>
          <v:shape id="_x0000_s1027" type="#_x0000_t75" style="position:absolute;margin-left:6.45pt;margin-top:25.5pt;width:428.25pt;height:486pt;z-index:251696128;mso-position-horizontal-relative:text;mso-position-vertical-relative:text;mso-width-relative:page;mso-height-relative:page">
            <v:imagedata r:id="rId16" o:title="Пример блок-схемы алгоритма (1)" croptop="12479f" cropbottom="9246f" cropleft="2745f" cropright="19081f"/>
            <w10:wrap type="topAndBottom"/>
          </v:shape>
        </w:pict>
      </w:r>
      <w:r w:rsidR="001762CF" w:rsidRPr="001762CF">
        <w:rPr>
          <w:b/>
          <w:u w:val="single"/>
        </w:rPr>
        <w:t xml:space="preserve">Сортировка </w:t>
      </w:r>
      <w:r w:rsidR="001762CF" w:rsidRPr="00F13978">
        <w:rPr>
          <w:sz w:val="24"/>
          <w:u w:val="single"/>
        </w:rPr>
        <w:t>вставками</w:t>
      </w:r>
    </w:p>
    <w:p w:rsidR="00F13978" w:rsidRPr="00F13978" w:rsidRDefault="00F13978" w:rsidP="00F13978">
      <w:pPr>
        <w:pStyle w:val="1"/>
        <w:rPr>
          <w:rFonts w:ascii="Times New Roman" w:hAnsi="Times New Roman"/>
          <w:b w:val="0"/>
          <w:color w:val="222222"/>
          <w:sz w:val="24"/>
        </w:rPr>
      </w:pPr>
      <w:bookmarkStart w:id="9" w:name="_Рисунок_5_–"/>
      <w:bookmarkEnd w:id="9"/>
      <w:r w:rsidRPr="00F13978">
        <w:rPr>
          <w:rFonts w:ascii="Times New Roman" w:hAnsi="Times New Roman"/>
          <w:b w:val="0"/>
          <w:color w:val="222222"/>
          <w:sz w:val="24"/>
        </w:rPr>
        <w:t>Рисунок 5 – Блок-схема сортировки вставками</w:t>
      </w:r>
    </w:p>
    <w:p w:rsidR="00F13978" w:rsidRDefault="00F13978" w:rsidP="00F13978">
      <w:pPr>
        <w:spacing w:line="240" w:lineRule="auto"/>
        <w:ind w:firstLine="0"/>
        <w:jc w:val="left"/>
        <w:rPr>
          <w:b/>
          <w:u w:val="single"/>
        </w:rPr>
      </w:pPr>
    </w:p>
    <w:p w:rsidR="00F13978" w:rsidRDefault="00F13978">
      <w:pPr>
        <w:spacing w:line="240" w:lineRule="auto"/>
        <w:ind w:firstLine="0"/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:rsidR="00C13DFF" w:rsidRDefault="000B6FD6" w:rsidP="00907256">
      <w:pPr>
        <w:ind w:firstLine="0"/>
        <w:rPr>
          <w:b/>
          <w:u w:val="single"/>
        </w:rPr>
      </w:pPr>
      <w:r>
        <w:rPr>
          <w:noProof/>
        </w:rPr>
        <w:lastRenderedPageBreak/>
        <w:pict>
          <v:shape id="_x0000_s1033" type="#_x0000_t75" style="position:absolute;left:0;text-align:left;margin-left:45.85pt;margin-top:25.6pt;width:349.8pt;height:540.9pt;z-index:251712512;mso-position-horizontal-relative:text;mso-position-vertical-relative:text;mso-width-relative:page;mso-height-relative:page">
            <v:imagedata r:id="rId17" o:title="Пример блок-схемы алгоритма (2)" croptop="13028f" cropbottom="4997f" cropright="25607f"/>
            <w10:wrap type="topAndBottom"/>
          </v:shape>
        </w:pict>
      </w:r>
      <w:r w:rsidR="00AC18A4" w:rsidRPr="000F51EE">
        <w:rPr>
          <w:b/>
          <w:u w:val="single"/>
        </w:rPr>
        <w:t>Сортировка выбором </w:t>
      </w:r>
    </w:p>
    <w:p w:rsidR="00F13978" w:rsidRPr="00F13978" w:rsidRDefault="00F13978" w:rsidP="00F13978">
      <w:pPr>
        <w:pStyle w:val="1"/>
        <w:rPr>
          <w:rFonts w:ascii="Times New Roman" w:hAnsi="Times New Roman"/>
          <w:b w:val="0"/>
          <w:color w:val="222222"/>
          <w:sz w:val="24"/>
          <w:szCs w:val="28"/>
        </w:rPr>
      </w:pPr>
      <w:bookmarkStart w:id="10" w:name="_Рисунок_6_–"/>
      <w:bookmarkEnd w:id="10"/>
      <w:r w:rsidRPr="00F13978">
        <w:rPr>
          <w:rFonts w:ascii="Times New Roman" w:hAnsi="Times New Roman"/>
          <w:b w:val="0"/>
          <w:color w:val="222222"/>
          <w:sz w:val="24"/>
          <w:szCs w:val="28"/>
        </w:rPr>
        <w:t>Рисунок 6 – Блок-схема сортировки выбором</w:t>
      </w:r>
    </w:p>
    <w:p w:rsidR="003D64B8" w:rsidRPr="00907256" w:rsidRDefault="00D20493" w:rsidP="00D20493">
      <w:pPr>
        <w:spacing w:line="240" w:lineRule="auto"/>
        <w:ind w:firstLine="0"/>
        <w:jc w:val="left"/>
        <w:rPr>
          <w:b/>
          <w:u w:val="single"/>
        </w:rPr>
      </w:pPr>
      <w:r>
        <w:rPr>
          <w:b/>
          <w:u w:val="single"/>
        </w:rPr>
        <w:br w:type="page"/>
      </w:r>
    </w:p>
    <w:p w:rsidR="003D64B8" w:rsidRPr="008A1FEF" w:rsidRDefault="008A1FEF" w:rsidP="008A1FEF">
      <w:pPr>
        <w:pStyle w:val="1"/>
        <w:rPr>
          <w:rFonts w:cs="Arial"/>
        </w:rPr>
      </w:pPr>
      <w:bookmarkStart w:id="11" w:name="_Toc45722663"/>
      <w:r w:rsidRPr="008A1FEF">
        <w:rPr>
          <w:rFonts w:cs="Arial"/>
        </w:rPr>
        <w:lastRenderedPageBreak/>
        <w:t>ЭКСПЕРИМЕНТАЛЬНЫЙ ГРАФИК ЗАВИСИМОСТИ ВРЕМЕНИ ВЫПОЛНЕНИЯ КОДА</w:t>
      </w:r>
      <w:bookmarkEnd w:id="11"/>
    </w:p>
    <w:p w:rsidR="001762CF" w:rsidRDefault="00641588" w:rsidP="00790FFC">
      <w:pPr>
        <w:shd w:val="clear" w:color="auto" w:fill="FFFFFF"/>
        <w:spacing w:line="240" w:lineRule="auto"/>
        <w:ind w:firstLine="0"/>
        <w:jc w:val="left"/>
        <w:rPr>
          <w:color w:val="222222"/>
          <w:szCs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6139180" cy="3621405"/>
            <wp:effectExtent l="0" t="0" r="13970" b="17145"/>
            <wp:wrapTopAndBottom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2CF">
        <w:rPr>
          <w:color w:val="222222"/>
          <w:szCs w:val="28"/>
        </w:rPr>
        <w:t>Со</w:t>
      </w:r>
      <w:r w:rsidR="001762CF" w:rsidRPr="00D423F4">
        <w:rPr>
          <w:color w:val="222222"/>
          <w:szCs w:val="28"/>
        </w:rPr>
        <w:t>ртировка пузырьком</w:t>
      </w:r>
      <w:r w:rsidR="000A054C" w:rsidRPr="000A054C">
        <w:t xml:space="preserve">[ </w:t>
      </w:r>
      <w:hyperlink w:anchor="_Рисунок_7_–_1" w:history="1">
        <w:r w:rsidR="000A054C" w:rsidRPr="000A054C">
          <w:rPr>
            <w:rStyle w:val="ae"/>
          </w:rPr>
          <w:t>рисунок 7</w:t>
        </w:r>
      </w:hyperlink>
      <w:r w:rsidR="000A054C">
        <w:t xml:space="preserve"> </w:t>
      </w:r>
      <w:r w:rsidR="000A054C" w:rsidRPr="000A054C">
        <w:t>]</w:t>
      </w:r>
    </w:p>
    <w:p w:rsidR="00790FFC" w:rsidRPr="000A054C" w:rsidRDefault="00641588" w:rsidP="000A054C">
      <w:pPr>
        <w:pStyle w:val="1"/>
        <w:spacing w:before="0" w:after="0"/>
        <w:rPr>
          <w:rFonts w:ascii="Times New Roman" w:hAnsi="Times New Roman"/>
          <w:b w:val="0"/>
          <w:sz w:val="24"/>
        </w:rPr>
      </w:pPr>
      <w:bookmarkStart w:id="12" w:name="_Рисунок_7_–_1"/>
      <w:bookmarkEnd w:id="12"/>
      <w:r w:rsidRPr="000A054C">
        <w:rPr>
          <w:rFonts w:ascii="Times New Roman" w:hAnsi="Times New Roman"/>
          <w:b w:val="0"/>
          <w:sz w:val="24"/>
        </w:rPr>
        <w:t xml:space="preserve">Рисунок 7 – График. </w:t>
      </w:r>
      <w:r w:rsidR="00790FFC" w:rsidRPr="000A054C">
        <w:rPr>
          <w:rFonts w:ascii="Times New Roman" w:hAnsi="Times New Roman"/>
          <w:b w:val="0"/>
          <w:sz w:val="24"/>
        </w:rPr>
        <w:t>Сортировка пузырьком. Экспериментальные данные</w:t>
      </w:r>
      <w:r w:rsidRPr="000A054C">
        <w:rPr>
          <w:rFonts w:ascii="Times New Roman" w:hAnsi="Times New Roman"/>
          <w:b w:val="0"/>
          <w:sz w:val="24"/>
        </w:rPr>
        <w:t xml:space="preserve"> из </w:t>
      </w:r>
      <w:hyperlink w:anchor="_Таблица_1_-" w:history="1">
        <w:r w:rsidRPr="000A054C">
          <w:rPr>
            <w:rStyle w:val="ae"/>
            <w:rFonts w:ascii="Times New Roman" w:hAnsi="Times New Roman"/>
            <w:b w:val="0"/>
            <w:sz w:val="24"/>
          </w:rPr>
          <w:t>таблицы 1</w:t>
        </w:r>
      </w:hyperlink>
      <w:r w:rsidRPr="000A054C">
        <w:rPr>
          <w:rFonts w:ascii="Times New Roman" w:hAnsi="Times New Roman"/>
          <w:b w:val="0"/>
          <w:sz w:val="24"/>
        </w:rPr>
        <w:t xml:space="preserve"> </w:t>
      </w:r>
    </w:p>
    <w:p w:rsidR="00641588" w:rsidRPr="000A054C" w:rsidRDefault="00641588" w:rsidP="000A054C">
      <w:pPr>
        <w:spacing w:line="240" w:lineRule="auto"/>
        <w:ind w:firstLine="0"/>
        <w:jc w:val="center"/>
        <w:rPr>
          <w:sz w:val="24"/>
        </w:rPr>
      </w:pPr>
    </w:p>
    <w:p w:rsidR="00790FFC" w:rsidRPr="000A054C" w:rsidRDefault="00641588" w:rsidP="007038DB">
      <w:pPr>
        <w:pStyle w:val="1"/>
        <w:spacing w:before="0" w:after="0"/>
        <w:jc w:val="both"/>
        <w:rPr>
          <w:rFonts w:ascii="Times New Roman" w:hAnsi="Times New Roman"/>
          <w:b w:val="0"/>
          <w:color w:val="222222"/>
          <w:szCs w:val="28"/>
        </w:rPr>
      </w:pPr>
      <w:bookmarkStart w:id="13" w:name="_Таблица_1_-"/>
      <w:bookmarkEnd w:id="13"/>
      <w:r w:rsidRPr="000A054C">
        <w:rPr>
          <w:rFonts w:ascii="Times New Roman" w:hAnsi="Times New Roman"/>
          <w:b w:val="0"/>
          <w:sz w:val="24"/>
        </w:rPr>
        <w:t>Таблица 1 - Сортировка пузырьком. Экспериментальные данные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59"/>
        <w:gridCol w:w="2551"/>
        <w:gridCol w:w="3828"/>
        <w:gridCol w:w="2099"/>
      </w:tblGrid>
      <w:tr w:rsidR="001762CF" w:rsidRPr="00A3398B" w:rsidTr="00790FFC">
        <w:trPr>
          <w:trHeight w:val="596"/>
        </w:trPr>
        <w:tc>
          <w:tcPr>
            <w:tcW w:w="959" w:type="dxa"/>
          </w:tcPr>
          <w:p w:rsidR="001762CF" w:rsidRPr="00790FFC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</w:p>
        </w:tc>
        <w:tc>
          <w:tcPr>
            <w:tcW w:w="2551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Случайная последовательность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Посл</w:t>
            </w:r>
            <w:r>
              <w:rPr>
                <w:rFonts w:eastAsia="Consolas"/>
                <w:color w:val="000000"/>
                <w:sz w:val="22"/>
                <w:szCs w:val="28"/>
              </w:rPr>
              <w:t xml:space="preserve">едовательность, отсортированная </w:t>
            </w:r>
            <w:r w:rsidRPr="001762CF">
              <w:rPr>
                <w:rFonts w:eastAsia="Consolas"/>
                <w:color w:val="000000"/>
                <w:sz w:val="22"/>
                <w:szCs w:val="28"/>
              </w:rPr>
              <w:t>в</w:t>
            </w:r>
            <w:r>
              <w:rPr>
                <w:rFonts w:eastAsia="Consolas"/>
                <w:color w:val="000000"/>
                <w:sz w:val="22"/>
                <w:szCs w:val="28"/>
              </w:rPr>
              <w:t xml:space="preserve"> </w:t>
            </w:r>
            <w:r w:rsidRPr="001762CF">
              <w:rPr>
                <w:rFonts w:eastAsia="Consolas"/>
                <w:color w:val="000000"/>
                <w:sz w:val="22"/>
                <w:szCs w:val="28"/>
              </w:rPr>
              <w:t>обратном порядке</w:t>
            </w:r>
          </w:p>
        </w:tc>
        <w:tc>
          <w:tcPr>
            <w:tcW w:w="209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Отсортированная последовательность</w:t>
            </w:r>
          </w:p>
        </w:tc>
      </w:tr>
      <w:tr w:rsidR="001762CF" w:rsidRPr="00A3398B" w:rsidTr="00790FFC">
        <w:trPr>
          <w:trHeight w:val="203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641588">
              <w:rPr>
                <w:rFonts w:eastAsia="Consolas"/>
                <w:color w:val="000000"/>
                <w:sz w:val="22"/>
                <w:szCs w:val="28"/>
              </w:rPr>
              <w:t>10 00</w:t>
            </w: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1.123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1.305</w:t>
            </w:r>
          </w:p>
        </w:tc>
        <w:tc>
          <w:tcPr>
            <w:tcW w:w="2099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0.000</w:t>
            </w:r>
          </w:p>
        </w:tc>
      </w:tr>
      <w:tr w:rsidR="001762CF" w:rsidRPr="00A3398B" w:rsidTr="00790FFC">
        <w:trPr>
          <w:trHeight w:val="189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50 000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23.796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29.950</w:t>
            </w:r>
          </w:p>
        </w:tc>
        <w:tc>
          <w:tcPr>
            <w:tcW w:w="2099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0.000</w:t>
            </w:r>
          </w:p>
        </w:tc>
      </w:tr>
      <w:tr w:rsidR="001762CF" w:rsidRPr="00A3398B" w:rsidTr="00790FFC">
        <w:trPr>
          <w:trHeight w:val="393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100 000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103.370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125.423</w:t>
            </w:r>
          </w:p>
        </w:tc>
        <w:tc>
          <w:tcPr>
            <w:tcW w:w="2099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0.000</w:t>
            </w:r>
          </w:p>
        </w:tc>
      </w:tr>
      <w:tr w:rsidR="001C6FB6" w:rsidRPr="00A3398B" w:rsidTr="00790FFC">
        <w:trPr>
          <w:trHeight w:val="393"/>
        </w:trPr>
        <w:tc>
          <w:tcPr>
            <w:tcW w:w="959" w:type="dxa"/>
          </w:tcPr>
          <w:p w:rsidR="001C6FB6" w:rsidRPr="001C6FB6" w:rsidRDefault="001C6FB6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>
              <w:rPr>
                <w:rFonts w:eastAsia="Consolas"/>
                <w:color w:val="000000"/>
                <w:sz w:val="22"/>
                <w:szCs w:val="28"/>
              </w:rPr>
              <w:t>250 000</w:t>
            </w:r>
          </w:p>
        </w:tc>
        <w:tc>
          <w:tcPr>
            <w:tcW w:w="2551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>
              <w:rPr>
                <w:rFonts w:eastAsia="Consolas"/>
                <w:color w:val="000000"/>
                <w:sz w:val="22"/>
                <w:szCs w:val="28"/>
              </w:rPr>
              <w:t>868.254</w:t>
            </w:r>
          </w:p>
        </w:tc>
        <w:tc>
          <w:tcPr>
            <w:tcW w:w="3828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>
              <w:rPr>
                <w:rFonts w:eastAsia="Consolas"/>
                <w:color w:val="000000"/>
                <w:sz w:val="22"/>
                <w:szCs w:val="28"/>
              </w:rPr>
              <w:t>989.402</w:t>
            </w:r>
          </w:p>
        </w:tc>
        <w:tc>
          <w:tcPr>
            <w:tcW w:w="2099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>
              <w:rPr>
                <w:rFonts w:eastAsia="Consolas"/>
                <w:color w:val="000000"/>
                <w:sz w:val="22"/>
                <w:szCs w:val="28"/>
              </w:rPr>
              <w:t>0.000</w:t>
            </w:r>
          </w:p>
        </w:tc>
      </w:tr>
      <w:tr w:rsidR="001762CF" w:rsidRPr="00A3398B" w:rsidTr="00790FFC">
        <w:trPr>
          <w:trHeight w:val="407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500 000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2673.927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3485.297</w:t>
            </w:r>
          </w:p>
        </w:tc>
        <w:tc>
          <w:tcPr>
            <w:tcW w:w="2099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0.007</w:t>
            </w:r>
          </w:p>
        </w:tc>
      </w:tr>
    </w:tbl>
    <w:p w:rsidR="00790FFC" w:rsidRDefault="00790FFC">
      <w:pPr>
        <w:spacing w:line="240" w:lineRule="auto"/>
        <w:ind w:firstLine="0"/>
        <w:jc w:val="left"/>
        <w:rPr>
          <w:color w:val="222222"/>
          <w:szCs w:val="28"/>
        </w:rPr>
      </w:pPr>
      <w:r>
        <w:rPr>
          <w:color w:val="222222"/>
          <w:szCs w:val="28"/>
        </w:rPr>
        <w:br w:type="page"/>
      </w:r>
    </w:p>
    <w:p w:rsidR="00AC18A4" w:rsidRDefault="00641588" w:rsidP="00790FFC">
      <w:pPr>
        <w:shd w:val="clear" w:color="auto" w:fill="FFFFFF"/>
        <w:spacing w:line="240" w:lineRule="auto"/>
        <w:ind w:firstLine="0"/>
        <w:jc w:val="left"/>
        <w:rPr>
          <w:color w:val="222222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282078</wp:posOffset>
            </wp:positionV>
            <wp:extent cx="6137910" cy="2743200"/>
            <wp:effectExtent l="0" t="0" r="15240" b="0"/>
            <wp:wrapTopAndBottom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8A4" w:rsidRPr="001762CF">
        <w:rPr>
          <w:color w:val="222222"/>
          <w:szCs w:val="28"/>
        </w:rPr>
        <w:t>Сортировка вставками</w:t>
      </w:r>
      <w:r w:rsidR="000A054C" w:rsidRPr="000A054C">
        <w:t xml:space="preserve">[ </w:t>
      </w:r>
      <w:hyperlink w:anchor="_Рисунок_8_–_1" w:history="1">
        <w:r w:rsidR="000A054C" w:rsidRPr="000A054C">
          <w:rPr>
            <w:rStyle w:val="ae"/>
          </w:rPr>
          <w:t>рисунок 8</w:t>
        </w:r>
      </w:hyperlink>
      <w:r w:rsidR="000A054C">
        <w:t xml:space="preserve"> </w:t>
      </w:r>
      <w:r w:rsidR="000A054C" w:rsidRPr="000A054C">
        <w:t>]</w:t>
      </w:r>
    </w:p>
    <w:p w:rsidR="00AC18A4" w:rsidRDefault="00AC18A4" w:rsidP="00790FFC">
      <w:pPr>
        <w:shd w:val="clear" w:color="auto" w:fill="FFFFFF"/>
        <w:spacing w:line="240" w:lineRule="auto"/>
        <w:ind w:firstLine="0"/>
        <w:jc w:val="left"/>
        <w:rPr>
          <w:noProof/>
        </w:rPr>
      </w:pPr>
    </w:p>
    <w:p w:rsidR="00790FFC" w:rsidRPr="000A054C" w:rsidRDefault="00641588" w:rsidP="000A054C">
      <w:pPr>
        <w:pStyle w:val="1"/>
        <w:spacing w:before="0" w:after="0"/>
        <w:rPr>
          <w:rFonts w:ascii="Times New Roman" w:hAnsi="Times New Roman"/>
          <w:b w:val="0"/>
          <w:sz w:val="24"/>
        </w:rPr>
      </w:pPr>
      <w:bookmarkStart w:id="14" w:name="_Рисунок_8_–_1"/>
      <w:bookmarkEnd w:id="14"/>
      <w:r w:rsidRPr="000A054C">
        <w:rPr>
          <w:rFonts w:ascii="Times New Roman" w:hAnsi="Times New Roman"/>
          <w:b w:val="0"/>
          <w:sz w:val="24"/>
        </w:rPr>
        <w:t xml:space="preserve">Рисунок 8 – График. </w:t>
      </w:r>
      <w:r w:rsidR="00790FFC" w:rsidRPr="000A054C">
        <w:rPr>
          <w:rFonts w:ascii="Times New Roman" w:hAnsi="Times New Roman"/>
          <w:b w:val="0"/>
          <w:sz w:val="24"/>
        </w:rPr>
        <w:t>Сортировка вставками. Экспериментальные данные</w:t>
      </w:r>
      <w:r w:rsidRPr="000A054C">
        <w:rPr>
          <w:rFonts w:ascii="Times New Roman" w:hAnsi="Times New Roman"/>
          <w:b w:val="0"/>
          <w:sz w:val="24"/>
        </w:rPr>
        <w:t xml:space="preserve"> из </w:t>
      </w:r>
      <w:hyperlink w:anchor="_Таблица_2_-" w:history="1">
        <w:r w:rsidRPr="000A054C">
          <w:rPr>
            <w:rStyle w:val="ae"/>
            <w:rFonts w:ascii="Times New Roman" w:hAnsi="Times New Roman"/>
            <w:b w:val="0"/>
            <w:sz w:val="24"/>
          </w:rPr>
          <w:t>таблицы 2</w:t>
        </w:r>
      </w:hyperlink>
      <w:r w:rsidRPr="000A054C">
        <w:rPr>
          <w:rFonts w:ascii="Times New Roman" w:hAnsi="Times New Roman"/>
          <w:b w:val="0"/>
          <w:sz w:val="24"/>
        </w:rPr>
        <w:t xml:space="preserve"> </w:t>
      </w:r>
    </w:p>
    <w:p w:rsidR="00641588" w:rsidRPr="000A054C" w:rsidRDefault="00641588" w:rsidP="000A054C">
      <w:pPr>
        <w:spacing w:line="240" w:lineRule="auto"/>
        <w:ind w:firstLine="0"/>
        <w:jc w:val="center"/>
        <w:rPr>
          <w:sz w:val="24"/>
        </w:rPr>
      </w:pPr>
    </w:p>
    <w:p w:rsidR="00790FFC" w:rsidRPr="000A054C" w:rsidRDefault="00641588" w:rsidP="007038DB">
      <w:pPr>
        <w:pStyle w:val="1"/>
        <w:spacing w:before="0" w:after="0"/>
        <w:jc w:val="both"/>
        <w:rPr>
          <w:rFonts w:ascii="Times New Roman" w:hAnsi="Times New Roman"/>
          <w:b w:val="0"/>
          <w:u w:val="single"/>
        </w:rPr>
      </w:pPr>
      <w:bookmarkStart w:id="15" w:name="_Таблица_2_-"/>
      <w:bookmarkEnd w:id="15"/>
      <w:r w:rsidRPr="000A054C">
        <w:rPr>
          <w:rFonts w:ascii="Times New Roman" w:hAnsi="Times New Roman"/>
          <w:b w:val="0"/>
          <w:sz w:val="24"/>
        </w:rPr>
        <w:t>Таблица 2 - Сортировка вставками. Экспериментальные данные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59"/>
        <w:gridCol w:w="2551"/>
        <w:gridCol w:w="3828"/>
        <w:gridCol w:w="2183"/>
      </w:tblGrid>
      <w:tr w:rsidR="001762CF" w:rsidRPr="001762CF" w:rsidTr="001762CF">
        <w:trPr>
          <w:trHeight w:val="596"/>
        </w:trPr>
        <w:tc>
          <w:tcPr>
            <w:tcW w:w="959" w:type="dxa"/>
          </w:tcPr>
          <w:p w:rsidR="001762CF" w:rsidRPr="00790FFC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</w:p>
        </w:tc>
        <w:tc>
          <w:tcPr>
            <w:tcW w:w="2551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Случайная последовательность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Посл</w:t>
            </w:r>
            <w:r>
              <w:rPr>
                <w:rFonts w:eastAsia="Consolas"/>
                <w:color w:val="000000"/>
                <w:sz w:val="22"/>
                <w:szCs w:val="28"/>
              </w:rPr>
              <w:t xml:space="preserve">едовательность, отсортированная </w:t>
            </w:r>
            <w:r w:rsidRPr="001762CF">
              <w:rPr>
                <w:rFonts w:eastAsia="Consolas"/>
                <w:color w:val="000000"/>
                <w:sz w:val="22"/>
                <w:szCs w:val="28"/>
              </w:rPr>
              <w:t>в</w:t>
            </w:r>
            <w:r>
              <w:rPr>
                <w:rFonts w:eastAsia="Consolas"/>
                <w:color w:val="000000"/>
                <w:sz w:val="22"/>
                <w:szCs w:val="28"/>
              </w:rPr>
              <w:t xml:space="preserve"> </w:t>
            </w:r>
            <w:r w:rsidRPr="001762CF">
              <w:rPr>
                <w:rFonts w:eastAsia="Consolas"/>
                <w:color w:val="000000"/>
                <w:sz w:val="22"/>
                <w:szCs w:val="28"/>
              </w:rPr>
              <w:t>обратном порядке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Отсортированная последовательность</w:t>
            </w:r>
          </w:p>
        </w:tc>
      </w:tr>
      <w:tr w:rsidR="001762CF" w:rsidRPr="001762CF" w:rsidTr="001762CF">
        <w:trPr>
          <w:trHeight w:val="203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641588">
              <w:rPr>
                <w:rFonts w:eastAsia="Consolas"/>
                <w:color w:val="000000"/>
                <w:sz w:val="22"/>
                <w:szCs w:val="28"/>
              </w:rPr>
              <w:t>10 00</w:t>
            </w: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0.238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0.473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0.000</w:t>
            </w:r>
          </w:p>
        </w:tc>
      </w:tr>
      <w:tr w:rsidR="001762CF" w:rsidRPr="001762CF" w:rsidTr="001762CF">
        <w:trPr>
          <w:trHeight w:val="189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50 000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6.924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13.464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0.001</w:t>
            </w:r>
          </w:p>
        </w:tc>
      </w:tr>
      <w:tr w:rsidR="001762CF" w:rsidRPr="001762CF" w:rsidTr="001762CF">
        <w:trPr>
          <w:trHeight w:val="393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100 000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22.408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47.193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0.001</w:t>
            </w:r>
          </w:p>
        </w:tc>
      </w:tr>
      <w:tr w:rsidR="001C6FB6" w:rsidRPr="001762CF" w:rsidTr="001762CF">
        <w:trPr>
          <w:trHeight w:val="393"/>
        </w:trPr>
        <w:tc>
          <w:tcPr>
            <w:tcW w:w="959" w:type="dxa"/>
          </w:tcPr>
          <w:p w:rsidR="001C6FB6" w:rsidRPr="001C6FB6" w:rsidRDefault="001C6FB6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>
              <w:rPr>
                <w:rFonts w:eastAsia="Consolas"/>
                <w:color w:val="000000"/>
                <w:sz w:val="22"/>
                <w:szCs w:val="28"/>
              </w:rPr>
              <w:t>250 000</w:t>
            </w:r>
          </w:p>
        </w:tc>
        <w:tc>
          <w:tcPr>
            <w:tcW w:w="2551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</w:rPr>
            </w:pPr>
            <w:r>
              <w:rPr>
                <w:rFonts w:eastAsia="Consolas"/>
                <w:color w:val="000000"/>
                <w:sz w:val="22"/>
              </w:rPr>
              <w:t>137.050</w:t>
            </w:r>
          </w:p>
        </w:tc>
        <w:tc>
          <w:tcPr>
            <w:tcW w:w="3828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</w:rPr>
            </w:pPr>
            <w:r>
              <w:rPr>
                <w:rFonts w:eastAsia="Consolas"/>
                <w:color w:val="000000"/>
                <w:sz w:val="22"/>
              </w:rPr>
              <w:t>305.308</w:t>
            </w:r>
          </w:p>
        </w:tc>
        <w:tc>
          <w:tcPr>
            <w:tcW w:w="2183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</w:rPr>
            </w:pPr>
            <w:r>
              <w:rPr>
                <w:rFonts w:eastAsia="Consolas"/>
                <w:color w:val="000000"/>
                <w:sz w:val="22"/>
              </w:rPr>
              <w:t>0.002</w:t>
            </w:r>
          </w:p>
        </w:tc>
      </w:tr>
      <w:tr w:rsidR="001762CF" w:rsidRPr="001762CF" w:rsidTr="001762CF">
        <w:trPr>
          <w:trHeight w:val="407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500 000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718.666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1405.637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0.009</w:t>
            </w:r>
          </w:p>
        </w:tc>
      </w:tr>
    </w:tbl>
    <w:p w:rsidR="00790FFC" w:rsidRDefault="00790FFC">
      <w:pPr>
        <w:spacing w:line="240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1762CF" w:rsidRDefault="00641588" w:rsidP="00790FFC">
      <w:pPr>
        <w:spacing w:line="240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290029</wp:posOffset>
            </wp:positionV>
            <wp:extent cx="6146165" cy="2743200"/>
            <wp:effectExtent l="0" t="0" r="6985" b="0"/>
            <wp:wrapTopAndBottom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8A4" w:rsidRPr="00AC18A4">
        <w:t>Сортировка выбором</w:t>
      </w:r>
      <w:r w:rsidR="000A054C" w:rsidRPr="000A054C">
        <w:t xml:space="preserve">[ </w:t>
      </w:r>
      <w:hyperlink w:anchor="_Рисунок_9_–_1" w:history="1">
        <w:r w:rsidR="000A054C" w:rsidRPr="000A054C">
          <w:rPr>
            <w:rStyle w:val="ae"/>
          </w:rPr>
          <w:t>рисунок 9</w:t>
        </w:r>
      </w:hyperlink>
      <w:r w:rsidR="000A054C">
        <w:t xml:space="preserve"> </w:t>
      </w:r>
      <w:r w:rsidR="000A054C" w:rsidRPr="000A054C">
        <w:t>]</w:t>
      </w:r>
    </w:p>
    <w:p w:rsidR="00790FFC" w:rsidRDefault="00790FFC" w:rsidP="00790FFC">
      <w:pPr>
        <w:spacing w:line="240" w:lineRule="auto"/>
        <w:ind w:firstLine="0"/>
        <w:jc w:val="left"/>
      </w:pPr>
    </w:p>
    <w:p w:rsidR="00AC18A4" w:rsidRPr="000A054C" w:rsidRDefault="00641588" w:rsidP="000A054C">
      <w:pPr>
        <w:pStyle w:val="1"/>
        <w:spacing w:before="0" w:after="0"/>
        <w:rPr>
          <w:rFonts w:ascii="Times New Roman" w:hAnsi="Times New Roman"/>
          <w:b w:val="0"/>
          <w:sz w:val="24"/>
        </w:rPr>
      </w:pPr>
      <w:bookmarkStart w:id="16" w:name="_Рисунок_9_–_1"/>
      <w:bookmarkEnd w:id="16"/>
      <w:r w:rsidRPr="000A054C">
        <w:rPr>
          <w:rFonts w:ascii="Times New Roman" w:hAnsi="Times New Roman"/>
          <w:b w:val="0"/>
          <w:sz w:val="24"/>
        </w:rPr>
        <w:t xml:space="preserve">Рисунок 9 – График. </w:t>
      </w:r>
      <w:r w:rsidR="000F7237" w:rsidRPr="000A054C">
        <w:rPr>
          <w:rFonts w:ascii="Times New Roman" w:hAnsi="Times New Roman"/>
          <w:b w:val="0"/>
          <w:sz w:val="24"/>
        </w:rPr>
        <w:t>Сортировка выбором. Экспериментальные данные</w:t>
      </w:r>
      <w:r w:rsidRPr="000A054C">
        <w:rPr>
          <w:rFonts w:ascii="Times New Roman" w:hAnsi="Times New Roman"/>
          <w:b w:val="0"/>
          <w:sz w:val="24"/>
        </w:rPr>
        <w:t xml:space="preserve"> из </w:t>
      </w:r>
      <w:hyperlink w:anchor="_Таблица_3_-" w:history="1">
        <w:r w:rsidR="000A054C" w:rsidRPr="000A054C">
          <w:rPr>
            <w:rStyle w:val="ae"/>
            <w:rFonts w:ascii="Times New Roman" w:hAnsi="Times New Roman"/>
            <w:b w:val="0"/>
            <w:sz w:val="24"/>
          </w:rPr>
          <w:t>таблицы</w:t>
        </w:r>
        <w:r w:rsidRPr="000A054C">
          <w:rPr>
            <w:rStyle w:val="ae"/>
            <w:rFonts w:ascii="Times New Roman" w:hAnsi="Times New Roman"/>
            <w:b w:val="0"/>
            <w:sz w:val="24"/>
          </w:rPr>
          <w:t xml:space="preserve"> 3</w:t>
        </w:r>
      </w:hyperlink>
      <w:r w:rsidRPr="000A054C">
        <w:rPr>
          <w:rFonts w:ascii="Times New Roman" w:hAnsi="Times New Roman"/>
          <w:b w:val="0"/>
          <w:sz w:val="24"/>
        </w:rPr>
        <w:t xml:space="preserve"> </w:t>
      </w:r>
    </w:p>
    <w:p w:rsidR="00641588" w:rsidRPr="000A054C" w:rsidRDefault="00641588" w:rsidP="000A054C">
      <w:pPr>
        <w:spacing w:line="240" w:lineRule="auto"/>
        <w:ind w:firstLine="0"/>
        <w:jc w:val="center"/>
        <w:rPr>
          <w:sz w:val="24"/>
        </w:rPr>
      </w:pPr>
    </w:p>
    <w:p w:rsidR="00790FFC" w:rsidRPr="000A054C" w:rsidRDefault="00641588" w:rsidP="007038DB">
      <w:pPr>
        <w:pStyle w:val="1"/>
        <w:spacing w:before="0" w:after="0"/>
        <w:jc w:val="both"/>
        <w:rPr>
          <w:rFonts w:ascii="Times New Roman" w:hAnsi="Times New Roman"/>
          <w:b w:val="0"/>
        </w:rPr>
      </w:pPr>
      <w:bookmarkStart w:id="17" w:name="_Таблица_3_-"/>
      <w:bookmarkEnd w:id="17"/>
      <w:r w:rsidRPr="000A054C">
        <w:rPr>
          <w:rFonts w:ascii="Times New Roman" w:hAnsi="Times New Roman"/>
          <w:b w:val="0"/>
          <w:sz w:val="24"/>
        </w:rPr>
        <w:t xml:space="preserve">Таблица 3 </w:t>
      </w:r>
      <w:r w:rsidR="00C13DFF">
        <w:rPr>
          <w:rFonts w:ascii="Times New Roman" w:hAnsi="Times New Roman"/>
          <w:b w:val="0"/>
          <w:sz w:val="24"/>
        </w:rPr>
        <w:sym w:font="Symbol" w:char="F02D"/>
      </w:r>
      <w:r w:rsidR="00C13DFF">
        <w:rPr>
          <w:rFonts w:ascii="Times New Roman" w:hAnsi="Times New Roman"/>
          <w:b w:val="0"/>
          <w:sz w:val="24"/>
          <w:lang w:val="en-US"/>
        </w:rPr>
        <w:t xml:space="preserve"> </w:t>
      </w:r>
      <w:r w:rsidRPr="000A054C">
        <w:rPr>
          <w:rFonts w:ascii="Times New Roman" w:hAnsi="Times New Roman"/>
          <w:b w:val="0"/>
          <w:sz w:val="24"/>
        </w:rPr>
        <w:t>Сортировка выбором. Экспериментальные данные.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59"/>
        <w:gridCol w:w="2551"/>
        <w:gridCol w:w="3828"/>
        <w:gridCol w:w="2183"/>
      </w:tblGrid>
      <w:tr w:rsidR="001762CF" w:rsidRPr="001762CF" w:rsidTr="001762CF">
        <w:trPr>
          <w:trHeight w:val="596"/>
        </w:trPr>
        <w:tc>
          <w:tcPr>
            <w:tcW w:w="959" w:type="dxa"/>
          </w:tcPr>
          <w:p w:rsidR="001762CF" w:rsidRPr="000F7237" w:rsidRDefault="001762CF" w:rsidP="00790FFC">
            <w:pPr>
              <w:rPr>
                <w:rFonts w:eastAsia="Consolas"/>
                <w:color w:val="000000"/>
                <w:sz w:val="22"/>
                <w:szCs w:val="28"/>
              </w:rPr>
            </w:pPr>
          </w:p>
        </w:tc>
        <w:tc>
          <w:tcPr>
            <w:tcW w:w="2551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Случайная последовательность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Посл</w:t>
            </w:r>
            <w:r>
              <w:rPr>
                <w:rFonts w:eastAsia="Consolas"/>
                <w:color w:val="000000"/>
                <w:sz w:val="22"/>
                <w:szCs w:val="28"/>
              </w:rPr>
              <w:t xml:space="preserve">едовательность, отсортированная </w:t>
            </w:r>
            <w:r w:rsidRPr="001762CF">
              <w:rPr>
                <w:rFonts w:eastAsia="Consolas"/>
                <w:color w:val="000000"/>
                <w:sz w:val="22"/>
                <w:szCs w:val="28"/>
              </w:rPr>
              <w:t>в</w:t>
            </w:r>
            <w:r>
              <w:rPr>
                <w:rFonts w:eastAsia="Consolas"/>
                <w:color w:val="000000"/>
                <w:sz w:val="22"/>
                <w:szCs w:val="28"/>
              </w:rPr>
              <w:t xml:space="preserve"> </w:t>
            </w:r>
            <w:r w:rsidRPr="001762CF">
              <w:rPr>
                <w:rFonts w:eastAsia="Consolas"/>
                <w:color w:val="000000"/>
                <w:sz w:val="22"/>
                <w:szCs w:val="28"/>
              </w:rPr>
              <w:t>обратном порядке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</w:rPr>
              <w:t>Отсортированная последовательность</w:t>
            </w:r>
          </w:p>
        </w:tc>
      </w:tr>
      <w:tr w:rsidR="001762CF" w:rsidRPr="001762CF" w:rsidTr="001762CF">
        <w:trPr>
          <w:trHeight w:val="203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10 000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0.346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0.245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0.233</w:t>
            </w:r>
          </w:p>
        </w:tc>
      </w:tr>
      <w:tr w:rsidR="001762CF" w:rsidRPr="001762CF" w:rsidTr="001762CF">
        <w:trPr>
          <w:trHeight w:val="189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50 000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13.731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10.845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8.606</w:t>
            </w:r>
          </w:p>
        </w:tc>
      </w:tr>
      <w:tr w:rsidR="001762CF" w:rsidRPr="001762CF" w:rsidTr="001762CF">
        <w:trPr>
          <w:trHeight w:val="393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100 000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41.097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30.941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27.759</w:t>
            </w:r>
          </w:p>
        </w:tc>
      </w:tr>
      <w:tr w:rsidR="001C6FB6" w:rsidRPr="001762CF" w:rsidTr="001762CF">
        <w:trPr>
          <w:trHeight w:val="393"/>
        </w:trPr>
        <w:tc>
          <w:tcPr>
            <w:tcW w:w="959" w:type="dxa"/>
          </w:tcPr>
          <w:p w:rsidR="001C6FB6" w:rsidRPr="001C6FB6" w:rsidRDefault="001C6FB6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</w:rPr>
            </w:pPr>
            <w:r>
              <w:rPr>
                <w:rFonts w:eastAsia="Consolas"/>
                <w:color w:val="000000"/>
                <w:sz w:val="22"/>
                <w:szCs w:val="28"/>
              </w:rPr>
              <w:t>250 000</w:t>
            </w:r>
          </w:p>
        </w:tc>
        <w:tc>
          <w:tcPr>
            <w:tcW w:w="2551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</w:rPr>
            </w:pPr>
            <w:r>
              <w:rPr>
                <w:rFonts w:eastAsia="Consolas"/>
                <w:color w:val="000000"/>
                <w:sz w:val="22"/>
              </w:rPr>
              <w:t>147.499</w:t>
            </w:r>
          </w:p>
        </w:tc>
        <w:tc>
          <w:tcPr>
            <w:tcW w:w="3828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</w:rPr>
            </w:pPr>
            <w:r>
              <w:rPr>
                <w:rFonts w:eastAsia="Consolas"/>
                <w:color w:val="000000"/>
                <w:sz w:val="22"/>
              </w:rPr>
              <w:t>169.712</w:t>
            </w:r>
          </w:p>
        </w:tc>
        <w:tc>
          <w:tcPr>
            <w:tcW w:w="2183" w:type="dxa"/>
          </w:tcPr>
          <w:p w:rsidR="001C6FB6" w:rsidRPr="001762CF" w:rsidRDefault="001C6FB6" w:rsidP="00790FFC">
            <w:pPr>
              <w:rPr>
                <w:rFonts w:eastAsia="Consolas"/>
                <w:color w:val="000000"/>
                <w:sz w:val="22"/>
              </w:rPr>
            </w:pPr>
            <w:r>
              <w:rPr>
                <w:rFonts w:eastAsia="Consolas"/>
                <w:color w:val="000000"/>
                <w:sz w:val="22"/>
              </w:rPr>
              <w:t>164.884</w:t>
            </w:r>
          </w:p>
        </w:tc>
      </w:tr>
      <w:tr w:rsidR="001762CF" w:rsidRPr="001762CF" w:rsidTr="001762CF">
        <w:trPr>
          <w:trHeight w:val="407"/>
        </w:trPr>
        <w:tc>
          <w:tcPr>
            <w:tcW w:w="959" w:type="dxa"/>
          </w:tcPr>
          <w:p w:rsidR="001762CF" w:rsidRPr="001762CF" w:rsidRDefault="001762CF" w:rsidP="00790FFC">
            <w:pPr>
              <w:ind w:firstLine="0"/>
              <w:rPr>
                <w:rFonts w:eastAsia="Consolas"/>
                <w:color w:val="000000"/>
                <w:sz w:val="22"/>
                <w:szCs w:val="28"/>
                <w:lang w:val="en-US"/>
              </w:rPr>
            </w:pPr>
            <w:r w:rsidRPr="001762CF">
              <w:rPr>
                <w:rFonts w:eastAsia="Consolas"/>
                <w:color w:val="000000"/>
                <w:sz w:val="22"/>
                <w:szCs w:val="28"/>
                <w:lang w:val="en-US"/>
              </w:rPr>
              <w:t>500 000</w:t>
            </w:r>
          </w:p>
        </w:tc>
        <w:tc>
          <w:tcPr>
            <w:tcW w:w="2551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720.693</w:t>
            </w:r>
          </w:p>
        </w:tc>
        <w:tc>
          <w:tcPr>
            <w:tcW w:w="3828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769.371</w:t>
            </w:r>
          </w:p>
        </w:tc>
        <w:tc>
          <w:tcPr>
            <w:tcW w:w="2183" w:type="dxa"/>
          </w:tcPr>
          <w:p w:rsidR="001762CF" w:rsidRPr="001762CF" w:rsidRDefault="001762CF" w:rsidP="00790FFC">
            <w:pPr>
              <w:rPr>
                <w:rFonts w:eastAsia="Consolas"/>
                <w:color w:val="000000"/>
                <w:sz w:val="22"/>
              </w:rPr>
            </w:pPr>
            <w:r w:rsidRPr="001762CF">
              <w:rPr>
                <w:rFonts w:eastAsia="Consolas"/>
                <w:color w:val="000000"/>
                <w:sz w:val="22"/>
              </w:rPr>
              <w:t>760.064</w:t>
            </w:r>
          </w:p>
        </w:tc>
      </w:tr>
    </w:tbl>
    <w:p w:rsidR="001C6FB6" w:rsidRDefault="001C6FB6">
      <w:pPr>
        <w:spacing w:line="240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F2105C" w:rsidRPr="008A1FEF" w:rsidRDefault="008A1FEF" w:rsidP="008A1FEF">
      <w:pPr>
        <w:pStyle w:val="1"/>
        <w:rPr>
          <w:rFonts w:cs="Arial"/>
        </w:rPr>
      </w:pPr>
      <w:bookmarkStart w:id="18" w:name="_Toc45722664"/>
      <w:r w:rsidRPr="008A1FEF">
        <w:rPr>
          <w:rFonts w:cs="Arial"/>
        </w:rPr>
        <w:lastRenderedPageBreak/>
        <w:t>СОПОСТАВЛЕНИЕ ПОЛУЧЕННЫХ РЕЗУЛЬТАТОВ С ТЕОРЕТИЧЕСКИМИ СЛОЖНОСТЯМИ АЛГОРИТМОВ (ПО ВРЕМЕНИ ИСПОЛНЕНИЯ)</w:t>
      </w:r>
      <w:bookmarkEnd w:id="18"/>
    </w:p>
    <w:p w:rsidR="007F5B61" w:rsidRDefault="00F65258" w:rsidP="007F5B61">
      <w:pPr>
        <w:spacing w:line="24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Алгоритмы сортировки пузырьком, вставками и выбором относятся к самым простым и легко реализуемым. Тем не менее они считаются одними из наименее эффективны</w:t>
      </w:r>
      <w:r w:rsidR="00F8666D">
        <w:rPr>
          <w:color w:val="222222"/>
          <w:shd w:val="clear" w:color="auto" w:fill="FFFFFF"/>
        </w:rPr>
        <w:t xml:space="preserve">х. Их теоретическая сложность – </w:t>
      </w:r>
      <w:r>
        <w:rPr>
          <w:color w:val="222222"/>
          <w:shd w:val="clear" w:color="auto" w:fill="FFFFFF"/>
        </w:rPr>
        <w:t>О(</w:t>
      </w:r>
      <m:oMath>
        <m:sSup>
          <m:sSup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hAnsi="Cambria Math"/>
            <w:color w:val="222222"/>
            <w:shd w:val="clear" w:color="auto" w:fill="FFFFFF"/>
          </w:rPr>
          <m:t xml:space="preserve">), где </m:t>
        </m:r>
        <m:r>
          <w:rPr>
            <w:rFonts w:ascii="Cambria Math" w:hAnsi="Cambria Math"/>
            <w:color w:val="222222"/>
            <w:shd w:val="clear" w:color="auto" w:fill="FFFFFF"/>
            <w:lang w:val="en-US"/>
          </w:rPr>
          <m:t>n</m:t>
        </m:r>
        <m:r>
          <w:rPr>
            <w:rFonts w:ascii="Cambria Math" w:hAnsi="Cambria Math"/>
            <w:color w:val="222222"/>
            <w:shd w:val="clear" w:color="auto" w:fill="FFFFFF"/>
          </w:rPr>
          <m:t>-количесво элементов</m:t>
        </m:r>
      </m:oMath>
      <w:r w:rsidR="00BE5FE8" w:rsidRPr="00BE5FE8">
        <w:rPr>
          <w:color w:val="222222"/>
          <w:shd w:val="clear" w:color="auto" w:fill="FFFFFF"/>
        </w:rPr>
        <w:t>[</w:t>
      </w:r>
      <w:r w:rsidR="00BE5FE8">
        <w:rPr>
          <w:color w:val="222222"/>
          <w:shd w:val="clear" w:color="auto" w:fill="FFFFFF"/>
        </w:rPr>
        <w:t xml:space="preserve"> </w:t>
      </w:r>
      <w:hyperlink w:anchor="_Рисунок_10_–" w:history="1">
        <w:r w:rsidR="00BE5FE8" w:rsidRPr="000A054C">
          <w:rPr>
            <w:rStyle w:val="ae"/>
            <w:shd w:val="clear" w:color="auto" w:fill="FFFFFF"/>
          </w:rPr>
          <w:t>рисунок 10</w:t>
        </w:r>
      </w:hyperlink>
      <w:r w:rsidR="007F5B61">
        <w:rPr>
          <w:color w:val="222222"/>
          <w:shd w:val="clear" w:color="auto" w:fill="FFFFFF"/>
        </w:rPr>
        <w:t xml:space="preserve"> </w:t>
      </w:r>
      <w:r w:rsidR="00BE5FE8" w:rsidRPr="00BE5FE8">
        <w:rPr>
          <w:color w:val="222222"/>
          <w:shd w:val="clear" w:color="auto" w:fill="FFFFFF"/>
        </w:rPr>
        <w:t>]</w:t>
      </w:r>
      <w:r>
        <w:rPr>
          <w:color w:val="222222"/>
          <w:shd w:val="clear" w:color="auto" w:fill="FFFFFF"/>
        </w:rPr>
        <w:t xml:space="preserve">. Стоит отметить, что время </w:t>
      </w:r>
      <w:r w:rsidR="00BE5FE8">
        <w:rPr>
          <w:color w:val="222222"/>
          <w:shd w:val="clear" w:color="auto" w:fill="FFFFFF"/>
        </w:rPr>
        <w:t>сортировки</w:t>
      </w:r>
      <w:r>
        <w:rPr>
          <w:color w:val="222222"/>
          <w:shd w:val="clear" w:color="auto" w:fill="FFFFFF"/>
        </w:rPr>
        <w:t xml:space="preserve"> не будет равно квадрату размера массива данных, так как скорость сортировки зависит не только от алгоритма, но и от </w:t>
      </w:r>
      <w:r w:rsidR="00BE5FE8">
        <w:rPr>
          <w:color w:val="222222"/>
          <w:shd w:val="clear" w:color="auto" w:fill="FFFFFF"/>
        </w:rPr>
        <w:t>технических характеристик ПК или ноутбука, а также от других программ и приложений, которые могут работать параллельно с сортировкой массива.</w:t>
      </w:r>
    </w:p>
    <w:p w:rsidR="007F5B61" w:rsidRDefault="007F5B61" w:rsidP="007F5B61">
      <w:pPr>
        <w:spacing w:line="240" w:lineRule="auto"/>
        <w:rPr>
          <w:color w:val="2222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240929</wp:posOffset>
            </wp:positionV>
            <wp:extent cx="4773295" cy="3300730"/>
            <wp:effectExtent l="0" t="0" r="8255" b="0"/>
            <wp:wrapTopAndBottom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FE8" w:rsidRPr="000A054C" w:rsidRDefault="007F5B61" w:rsidP="000A054C">
      <w:pPr>
        <w:pStyle w:val="1"/>
        <w:spacing w:before="0" w:after="0"/>
        <w:rPr>
          <w:rFonts w:ascii="Times New Roman" w:hAnsi="Times New Roman"/>
          <w:b w:val="0"/>
          <w:color w:val="222222"/>
          <w:sz w:val="24"/>
          <w:shd w:val="clear" w:color="auto" w:fill="FFFFFF"/>
        </w:rPr>
      </w:pPr>
      <w:bookmarkStart w:id="19" w:name="_Рисунок_10_–"/>
      <w:bookmarkEnd w:id="19"/>
      <w:r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Рисунок 10 – </w:t>
      </w:r>
      <w:r w:rsid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График. </w:t>
      </w:r>
      <w:r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>Теоретическая сложность алгоритмов О(</w:t>
      </w:r>
      <m:oMath>
        <m:sSup>
          <m:sSupPr>
            <m:ctrlPr>
              <w:rPr>
                <w:rFonts w:ascii="Cambria Math" w:hAnsi="Cambria Math"/>
                <w:b w:val="0"/>
                <w:i/>
                <w:color w:val="222222"/>
                <w:sz w:val="24"/>
                <w:shd w:val="clear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4"/>
                <w:shd w:val="clear" w:color="auto" w:fill="FFFFFF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222222"/>
                <w:sz w:val="24"/>
                <w:shd w:val="clear" w:color="auto" w:fill="FFFFFF"/>
              </w:rPr>
              <m:t>2</m:t>
            </m:r>
          </m:sup>
        </m:sSup>
      </m:oMath>
      <w:r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>)</w:t>
      </w:r>
    </w:p>
    <w:p w:rsidR="007F5B61" w:rsidRDefault="007F5B61" w:rsidP="007F5B61">
      <w:pPr>
        <w:spacing w:line="240" w:lineRule="auto"/>
        <w:ind w:firstLine="0"/>
        <w:rPr>
          <w:color w:val="222222"/>
          <w:shd w:val="clear" w:color="auto" w:fill="FFFFFF"/>
        </w:rPr>
      </w:pPr>
    </w:p>
    <w:p w:rsidR="00671BF5" w:rsidRPr="00270068" w:rsidRDefault="004F2860" w:rsidP="007F5B61">
      <w:pPr>
        <w:spacing w:line="240" w:lineRule="auto"/>
        <w:rPr>
          <w:noProof/>
        </w:rPr>
      </w:pPr>
      <w:r w:rsidRPr="008F50AC">
        <w:rPr>
          <w:color w:val="222222"/>
          <w:shd w:val="clear" w:color="auto" w:fill="FFFFFF"/>
        </w:rPr>
        <w:t>Графики</w:t>
      </w:r>
      <w:r w:rsidR="00C97A84">
        <w:rPr>
          <w:color w:val="222222"/>
          <w:shd w:val="clear" w:color="auto" w:fill="FFFFFF"/>
        </w:rPr>
        <w:t xml:space="preserve"> [ </w:t>
      </w:r>
      <w:hyperlink w:anchor="_Рисунок_11_-" w:history="1">
        <w:r w:rsidR="00C97A84" w:rsidRPr="000A054C">
          <w:rPr>
            <w:rStyle w:val="ae"/>
            <w:shd w:val="clear" w:color="auto" w:fill="FFFFFF"/>
          </w:rPr>
          <w:t>рисунок 11</w:t>
        </w:r>
      </w:hyperlink>
      <w:r w:rsidR="00C97A84">
        <w:rPr>
          <w:color w:val="222222"/>
          <w:shd w:val="clear" w:color="auto" w:fill="FFFFFF"/>
        </w:rPr>
        <w:t xml:space="preserve"> </w:t>
      </w:r>
      <w:r w:rsidR="00C97A84">
        <w:rPr>
          <w:noProof/>
        </w:rPr>
        <w:t xml:space="preserve">] </w:t>
      </w:r>
      <w:r w:rsidRPr="008F50AC">
        <w:rPr>
          <w:color w:val="222222"/>
          <w:shd w:val="clear" w:color="auto" w:fill="FFFFFF"/>
        </w:rPr>
        <w:t>,</w:t>
      </w:r>
      <w:r w:rsidR="00F2105C" w:rsidRPr="008F50AC">
        <w:rPr>
          <w:color w:val="222222"/>
          <w:shd w:val="clear" w:color="auto" w:fill="FFFFFF"/>
        </w:rPr>
        <w:t xml:space="preserve"> построенные по значениям,</w:t>
      </w:r>
      <w:r w:rsidR="007F5B61" w:rsidRPr="007F5B61">
        <w:rPr>
          <w:color w:val="222222"/>
          <w:shd w:val="clear" w:color="auto" w:fill="FFFFFF"/>
        </w:rPr>
        <w:t xml:space="preserve"> </w:t>
      </w:r>
      <w:r w:rsidR="007F5B61">
        <w:rPr>
          <w:color w:val="222222"/>
          <w:shd w:val="clear" w:color="auto" w:fill="FFFFFF"/>
        </w:rPr>
        <w:t>которые были</w:t>
      </w:r>
      <w:r w:rsidRPr="008F50AC">
        <w:rPr>
          <w:color w:val="222222"/>
          <w:shd w:val="clear" w:color="auto" w:fill="FFFFFF"/>
        </w:rPr>
        <w:t xml:space="preserve"> </w:t>
      </w:r>
      <w:r w:rsidR="007F5B61" w:rsidRPr="008F50AC">
        <w:rPr>
          <w:color w:val="222222"/>
          <w:shd w:val="clear" w:color="auto" w:fill="FFFFFF"/>
        </w:rPr>
        <w:t>пол</w:t>
      </w:r>
      <w:r w:rsidR="007F5B61">
        <w:rPr>
          <w:color w:val="222222"/>
          <w:shd w:val="clear" w:color="auto" w:fill="FFFFFF"/>
        </w:rPr>
        <w:t>учены</w:t>
      </w:r>
      <w:r w:rsidR="00F2105C" w:rsidRPr="008F50AC">
        <w:rPr>
          <w:color w:val="222222"/>
          <w:shd w:val="clear" w:color="auto" w:fill="FFFFFF"/>
        </w:rPr>
        <w:t xml:space="preserve"> экспериментальным путем, со</w:t>
      </w:r>
      <w:r w:rsidR="00C97A84">
        <w:rPr>
          <w:color w:val="222222"/>
          <w:shd w:val="clear" w:color="auto" w:fill="FFFFFF"/>
        </w:rPr>
        <w:t>от</w:t>
      </w:r>
      <w:r w:rsidR="00F2105C" w:rsidRPr="008F50AC">
        <w:rPr>
          <w:color w:val="222222"/>
          <w:shd w:val="clear" w:color="auto" w:fill="FFFFFF"/>
        </w:rPr>
        <w:t>вет</w:t>
      </w:r>
      <w:r w:rsidR="00C97A84">
        <w:rPr>
          <w:color w:val="222222"/>
          <w:shd w:val="clear" w:color="auto" w:fill="FFFFFF"/>
        </w:rPr>
        <w:t>ств</w:t>
      </w:r>
      <w:r w:rsidR="00F2105C" w:rsidRPr="008F50AC">
        <w:rPr>
          <w:color w:val="222222"/>
          <w:shd w:val="clear" w:color="auto" w:fill="FFFFFF"/>
        </w:rPr>
        <w:t xml:space="preserve">уют графику </w:t>
      </w:r>
      <w:r w:rsidR="007F5B61">
        <w:rPr>
          <w:color w:val="222222"/>
          <w:shd w:val="clear" w:color="auto" w:fill="FFFFFF"/>
        </w:rPr>
        <w:t>теоретической сложности алгоритмов</w:t>
      </w:r>
      <w:r w:rsidR="00F2105C" w:rsidRPr="008F50AC">
        <w:rPr>
          <w:color w:val="222222"/>
          <w:shd w:val="clear" w:color="auto" w:fill="FFFFFF"/>
        </w:rPr>
        <w:t>, следовательно, можно сделать вывод, что экспериментальные и теоретические оценки работы алгоритмов совпадают и равны О(</w:t>
      </w:r>
      <m:oMath>
        <m:sSup>
          <m:sSup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hAnsi="Cambria Math"/>
            <w:color w:val="222222"/>
            <w:shd w:val="clear" w:color="auto" w:fill="FFFFFF"/>
          </w:rPr>
          <m:t>).</m:t>
        </m:r>
      </m:oMath>
      <w:r w:rsidR="00270068">
        <w:rPr>
          <w:color w:val="222222"/>
          <w:shd w:val="clear" w:color="auto" w:fill="FFFFFF"/>
        </w:rPr>
        <w:t xml:space="preserve"> </w:t>
      </w:r>
    </w:p>
    <w:p w:rsidR="00671BF5" w:rsidRPr="000A054C" w:rsidRDefault="007F5B61" w:rsidP="000A054C">
      <w:pPr>
        <w:pStyle w:val="1"/>
        <w:spacing w:before="0" w:after="0"/>
        <w:rPr>
          <w:rFonts w:ascii="Times New Roman" w:hAnsi="Times New Roman"/>
          <w:b w:val="0"/>
          <w:color w:val="222222"/>
          <w:sz w:val="24"/>
          <w:shd w:val="clear" w:color="auto" w:fill="FFFFFF"/>
        </w:rPr>
      </w:pPr>
      <w:bookmarkStart w:id="20" w:name="_Рисунок_11_-"/>
      <w:bookmarkEnd w:id="20"/>
      <w:r w:rsidRPr="000A054C">
        <w:rPr>
          <w:rFonts w:ascii="Times New Roman" w:hAnsi="Times New Roman"/>
          <w:b w:val="0"/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162675" cy="3026410"/>
            <wp:effectExtent l="0" t="0" r="0" b="2540"/>
            <wp:wrapTopAndBottom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Рисунок </w:t>
      </w:r>
      <w:r w:rsidR="00270068"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11 </w:t>
      </w:r>
      <w:r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- </w:t>
      </w:r>
      <w:r w:rsidR="000F7237"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>График</w:t>
      </w:r>
      <w:r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. </w:t>
      </w:r>
      <w:r w:rsidR="00790FFC"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>Сравнение экспериментальных данных работы алгоритмов с теоретической оценкой сложности О</w:t>
      </w:r>
      <w:r w:rsidR="00270068"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 </w:t>
      </w:r>
      <w:r w:rsidR="00790FFC"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>(</w:t>
      </w:r>
      <m:oMath>
        <m:sSup>
          <m:sSupPr>
            <m:ctrlPr>
              <w:rPr>
                <w:rFonts w:ascii="Cambria Math" w:hAnsi="Cambria Math"/>
                <w:b w:val="0"/>
                <w:color w:val="222222"/>
                <w:sz w:val="24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4"/>
                <w:shd w:val="clear" w:color="auto" w:fill="FFFFFF"/>
                <w:lang w:val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4"/>
                <w:shd w:val="clear" w:color="auto" w:fill="FFFFFF"/>
              </w:rPr>
              <m:t>2</m:t>
            </m:r>
          </m:sup>
        </m:sSup>
      </m:oMath>
      <w:r w:rsidR="00790FFC"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>)</w:t>
      </w:r>
    </w:p>
    <w:p w:rsidR="00F2105C" w:rsidRDefault="002035D0" w:rsidP="005520EA">
      <w:pPr>
        <w:spacing w:line="240" w:lineRule="auto"/>
        <w:rPr>
          <w:color w:val="222222"/>
          <w:shd w:val="clear" w:color="auto" w:fill="FFFFF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767715</wp:posOffset>
                </wp:positionH>
                <wp:positionV relativeFrom="paragraph">
                  <wp:posOffset>3543935</wp:posOffset>
                </wp:positionV>
                <wp:extent cx="4162425" cy="322580"/>
                <wp:effectExtent l="0" t="0" r="0" b="1270"/>
                <wp:wrapNone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322580"/>
                          <a:chOff x="15472" y="-16300"/>
                          <a:chExt cx="3932280" cy="330860"/>
                        </a:xfrm>
                      </wpg:grpSpPr>
                      <wps:wsp>
                        <wps:cNvPr id="18" name="Надпись 18"/>
                        <wps:cNvSpPr txBox="1"/>
                        <wps:spPr>
                          <a:xfrm>
                            <a:off x="15472" y="0"/>
                            <a:ext cx="972921" cy="314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3DFF" w:rsidRPr="00270068" w:rsidRDefault="00C13DFF" w:rsidP="00671BF5">
                              <w:pPr>
                                <w:ind w:firstLine="0"/>
                                <w:rPr>
                                  <w:color w:val="595959" w:themeColor="text1" w:themeTint="A6"/>
                                  <w:sz w:val="20"/>
                                </w:rPr>
                              </w:pPr>
                              <w:proofErr w:type="spellStart"/>
                              <w:r w:rsidRPr="00270068">
                                <w:rPr>
                                  <w:color w:val="595959" w:themeColor="text1" w:themeTint="A6"/>
                                  <w:sz w:val="20"/>
                                </w:rPr>
                                <w:t>rand</w:t>
                              </w:r>
                              <w:proofErr w:type="spellEnd"/>
                              <w:r w:rsidRPr="00270068">
                                <w:rPr>
                                  <w:color w:val="595959" w:themeColor="text1" w:themeTint="A6"/>
                                  <w:sz w:val="20"/>
                                </w:rPr>
                                <w:t xml:space="preserve"> () %10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Надпись 19"/>
                        <wps:cNvSpPr txBox="1"/>
                        <wps:spPr>
                          <a:xfrm>
                            <a:off x="943403" y="-16300"/>
                            <a:ext cx="972921" cy="314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3DFF" w:rsidRPr="00270068" w:rsidRDefault="00C13DFF" w:rsidP="00671BF5">
                              <w:pPr>
                                <w:ind w:firstLine="0"/>
                                <w:rPr>
                                  <w:color w:val="595959" w:themeColor="text1" w:themeTint="A6"/>
                                  <w:sz w:val="20"/>
                                </w:rPr>
                              </w:pPr>
                              <w:proofErr w:type="spellStart"/>
                              <w:r w:rsidRPr="00270068">
                                <w:rPr>
                                  <w:color w:val="595959" w:themeColor="text1" w:themeTint="A6"/>
                                  <w:sz w:val="20"/>
                                </w:rPr>
                                <w:t>rand</w:t>
                              </w:r>
                              <w:proofErr w:type="spellEnd"/>
                              <w:r w:rsidRPr="00270068">
                                <w:rPr>
                                  <w:color w:val="595959" w:themeColor="text1" w:themeTint="A6"/>
                                  <w:sz w:val="20"/>
                                </w:rPr>
                                <w:t xml:space="preserve"> () %100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Надпись 21"/>
                        <wps:cNvSpPr txBox="1"/>
                        <wps:spPr>
                          <a:xfrm>
                            <a:off x="1966852" y="0"/>
                            <a:ext cx="1046074" cy="314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3DFF" w:rsidRPr="00270068" w:rsidRDefault="00C13DFF" w:rsidP="00671BF5">
                              <w:pPr>
                                <w:ind w:firstLine="0"/>
                                <w:rPr>
                                  <w:color w:val="595959" w:themeColor="text1" w:themeTint="A6"/>
                                  <w:sz w:val="20"/>
                                </w:rPr>
                              </w:pPr>
                              <w:proofErr w:type="spellStart"/>
                              <w:r w:rsidRPr="00270068">
                                <w:rPr>
                                  <w:color w:val="595959" w:themeColor="text1" w:themeTint="A6"/>
                                  <w:sz w:val="20"/>
                                </w:rPr>
                                <w:t>rand</w:t>
                              </w:r>
                              <w:proofErr w:type="spellEnd"/>
                              <w:r w:rsidRPr="00270068">
                                <w:rPr>
                                  <w:color w:val="595959" w:themeColor="text1" w:themeTint="A6"/>
                                  <w:sz w:val="20"/>
                                </w:rPr>
                                <w:t xml:space="preserve"> () %1000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Надпись 22"/>
                        <wps:cNvSpPr txBox="1"/>
                        <wps:spPr>
                          <a:xfrm>
                            <a:off x="2974831" y="7"/>
                            <a:ext cx="972921" cy="3145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13DFF" w:rsidRPr="00270068" w:rsidRDefault="00C13DFF" w:rsidP="00671BF5">
                              <w:pPr>
                                <w:ind w:firstLine="0"/>
                                <w:rPr>
                                  <w:color w:val="595959" w:themeColor="text1" w:themeTint="A6"/>
                                  <w:sz w:val="20"/>
                                </w:rPr>
                              </w:pPr>
                              <w:proofErr w:type="spellStart"/>
                              <w:r w:rsidRPr="00270068">
                                <w:rPr>
                                  <w:color w:val="595959" w:themeColor="text1" w:themeTint="A6"/>
                                  <w:sz w:val="20"/>
                                </w:rPr>
                                <w:t>rand</w:t>
                              </w:r>
                              <w:proofErr w:type="spellEnd"/>
                              <w:r w:rsidRPr="00270068">
                                <w:rPr>
                                  <w:color w:val="595959" w:themeColor="text1" w:themeTint="A6"/>
                                  <w:sz w:val="20"/>
                                </w:rPr>
                                <w:t xml:space="preserve"> () %1е5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3" o:spid="_x0000_s1026" style="position:absolute;left:0;text-align:left;margin-left:60.45pt;margin-top:279.05pt;width:327.75pt;height:25.4pt;z-index:251685888;mso-position-horizontal-relative:margin;mso-width-relative:margin;mso-height-relative:margin" coordorigin="154,-163" coordsize="39322,3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8" o:spid="_x0000_s1027" type="#_x0000_t202" style="position:absolute;left:154;width:9729;height:3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C13DFF" w:rsidRPr="00270068" w:rsidRDefault="00C13DFF" w:rsidP="00671BF5">
                        <w:pPr>
                          <w:ind w:firstLine="0"/>
                          <w:rPr>
                            <w:color w:val="595959" w:themeColor="text1" w:themeTint="A6"/>
                            <w:sz w:val="20"/>
                          </w:rPr>
                        </w:pPr>
                        <w:proofErr w:type="spellStart"/>
                        <w:r w:rsidRPr="00270068">
                          <w:rPr>
                            <w:color w:val="595959" w:themeColor="text1" w:themeTint="A6"/>
                            <w:sz w:val="20"/>
                          </w:rPr>
                          <w:t>rand</w:t>
                        </w:r>
                        <w:proofErr w:type="spellEnd"/>
                        <w:r w:rsidRPr="00270068">
                          <w:rPr>
                            <w:color w:val="595959" w:themeColor="text1" w:themeTint="A6"/>
                            <w:sz w:val="20"/>
                          </w:rPr>
                          <w:t xml:space="preserve"> () %10</w:t>
                        </w:r>
                      </w:p>
                    </w:txbxContent>
                  </v:textbox>
                </v:shape>
                <v:shape id="Надпись 19" o:spid="_x0000_s1028" type="#_x0000_t202" style="position:absolute;left:9434;top:-163;width:9729;height:3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C13DFF" w:rsidRPr="00270068" w:rsidRDefault="00C13DFF" w:rsidP="00671BF5">
                        <w:pPr>
                          <w:ind w:firstLine="0"/>
                          <w:rPr>
                            <w:color w:val="595959" w:themeColor="text1" w:themeTint="A6"/>
                            <w:sz w:val="20"/>
                          </w:rPr>
                        </w:pPr>
                        <w:proofErr w:type="spellStart"/>
                        <w:r w:rsidRPr="00270068">
                          <w:rPr>
                            <w:color w:val="595959" w:themeColor="text1" w:themeTint="A6"/>
                            <w:sz w:val="20"/>
                          </w:rPr>
                          <w:t>rand</w:t>
                        </w:r>
                        <w:proofErr w:type="spellEnd"/>
                        <w:r w:rsidRPr="00270068">
                          <w:rPr>
                            <w:color w:val="595959" w:themeColor="text1" w:themeTint="A6"/>
                            <w:sz w:val="20"/>
                          </w:rPr>
                          <w:t xml:space="preserve"> () %100</w:t>
                        </w:r>
                      </w:p>
                    </w:txbxContent>
                  </v:textbox>
                </v:shape>
                <v:shape id="Надпись 21" o:spid="_x0000_s1029" type="#_x0000_t202" style="position:absolute;left:19668;width:10461;height:3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C13DFF" w:rsidRPr="00270068" w:rsidRDefault="00C13DFF" w:rsidP="00671BF5">
                        <w:pPr>
                          <w:ind w:firstLine="0"/>
                          <w:rPr>
                            <w:color w:val="595959" w:themeColor="text1" w:themeTint="A6"/>
                            <w:sz w:val="20"/>
                          </w:rPr>
                        </w:pPr>
                        <w:proofErr w:type="spellStart"/>
                        <w:r w:rsidRPr="00270068">
                          <w:rPr>
                            <w:color w:val="595959" w:themeColor="text1" w:themeTint="A6"/>
                            <w:sz w:val="20"/>
                          </w:rPr>
                          <w:t>rand</w:t>
                        </w:r>
                        <w:proofErr w:type="spellEnd"/>
                        <w:r w:rsidRPr="00270068">
                          <w:rPr>
                            <w:color w:val="595959" w:themeColor="text1" w:themeTint="A6"/>
                            <w:sz w:val="20"/>
                          </w:rPr>
                          <w:t xml:space="preserve"> () %1000</w:t>
                        </w:r>
                      </w:p>
                    </w:txbxContent>
                  </v:textbox>
                </v:shape>
                <v:shape id="Надпись 22" o:spid="_x0000_s1030" type="#_x0000_t202" style="position:absolute;left:29748;width:9729;height:3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<v:textbox>
                    <w:txbxContent>
                      <w:p w:rsidR="00C13DFF" w:rsidRPr="00270068" w:rsidRDefault="00C13DFF" w:rsidP="00671BF5">
                        <w:pPr>
                          <w:ind w:firstLine="0"/>
                          <w:rPr>
                            <w:color w:val="595959" w:themeColor="text1" w:themeTint="A6"/>
                            <w:sz w:val="20"/>
                          </w:rPr>
                        </w:pPr>
                        <w:proofErr w:type="spellStart"/>
                        <w:r w:rsidRPr="00270068">
                          <w:rPr>
                            <w:color w:val="595959" w:themeColor="text1" w:themeTint="A6"/>
                            <w:sz w:val="20"/>
                          </w:rPr>
                          <w:t>rand</w:t>
                        </w:r>
                        <w:proofErr w:type="spellEnd"/>
                        <w:r w:rsidRPr="00270068">
                          <w:rPr>
                            <w:color w:val="595959" w:themeColor="text1" w:themeTint="A6"/>
                            <w:sz w:val="20"/>
                          </w:rPr>
                          <w:t xml:space="preserve"> () %1е5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6151245" cy="3097530"/>
            <wp:effectExtent l="0" t="0" r="0" b="0"/>
            <wp:wrapTopAndBottom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05C" w:rsidRPr="008F50AC">
        <w:rPr>
          <w:color w:val="222222"/>
          <w:shd w:val="clear" w:color="auto" w:fill="FFFFFF"/>
        </w:rPr>
        <w:t xml:space="preserve">Если рассматривать массивы одинаковые по количеству элементов, но разные по </w:t>
      </w:r>
      <w:r w:rsidR="0043660F">
        <w:rPr>
          <w:color w:val="222222"/>
          <w:shd w:val="clear" w:color="auto" w:fill="FFFFFF"/>
        </w:rPr>
        <w:t>модулю</w:t>
      </w:r>
      <w:r w:rsidR="000F7237">
        <w:rPr>
          <w:color w:val="222222"/>
          <w:shd w:val="clear" w:color="auto" w:fill="FFFFFF"/>
        </w:rPr>
        <w:t xml:space="preserve"> </w:t>
      </w:r>
      <w:r w:rsidR="00C97A84">
        <w:rPr>
          <w:color w:val="222222"/>
          <w:shd w:val="clear" w:color="auto" w:fill="FFFFFF"/>
        </w:rPr>
        <w:t xml:space="preserve">значений </w:t>
      </w:r>
      <w:r w:rsidR="004210A9">
        <w:rPr>
          <w:color w:val="222222"/>
          <w:shd w:val="clear" w:color="auto" w:fill="FFFFFF"/>
        </w:rPr>
        <w:t>(</w:t>
      </w:r>
      <w:r w:rsidR="004210A9" w:rsidRPr="004210A9">
        <w:rPr>
          <w:color w:val="222222"/>
          <w:shd w:val="clear" w:color="auto" w:fill="FFFFFF"/>
        </w:rPr>
        <w:t xml:space="preserve">10; </w:t>
      </w:r>
      <w:r w:rsidR="00C97A84">
        <w:rPr>
          <w:color w:val="222222"/>
          <w:shd w:val="clear" w:color="auto" w:fill="FFFFFF"/>
        </w:rPr>
        <w:t>100;</w:t>
      </w:r>
      <w:r w:rsidR="004210A9">
        <w:rPr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/>
                <w:color w:val="222222"/>
                <w:shd w:val="clear" w:color="auto" w:fill="FFFFFF"/>
              </w:rPr>
              <m:t>3</m:t>
            </m:r>
          </m:sup>
        </m:sSup>
      </m:oMath>
      <w:r w:rsidR="00877BBD">
        <w:rPr>
          <w:color w:val="222222"/>
          <w:shd w:val="clear" w:color="auto" w:fill="FFFFFF"/>
        </w:rPr>
        <w:t>;</w:t>
      </w:r>
      <w:r w:rsidR="004210A9" w:rsidRPr="004210A9">
        <w:rPr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/>
                <w:color w:val="222222"/>
                <w:shd w:val="clear" w:color="auto" w:fill="FFFFFF"/>
              </w:rPr>
              <m:t>5</m:t>
            </m:r>
          </m:sup>
        </m:sSup>
      </m:oMath>
      <w:r w:rsidR="004210A9">
        <w:rPr>
          <w:color w:val="222222"/>
          <w:shd w:val="clear" w:color="auto" w:fill="FFFFFF"/>
        </w:rPr>
        <w:t>)</w:t>
      </w:r>
      <w:r w:rsidR="00F2105C" w:rsidRPr="008F50AC">
        <w:rPr>
          <w:color w:val="222222"/>
          <w:shd w:val="clear" w:color="auto" w:fill="FFFFFF"/>
        </w:rPr>
        <w:t>, то скорость работы алгоритмов</w:t>
      </w:r>
      <w:r w:rsidR="00671BF5" w:rsidRPr="008F50AC">
        <w:rPr>
          <w:color w:val="222222"/>
          <w:shd w:val="clear" w:color="auto" w:fill="FFFFFF"/>
        </w:rPr>
        <w:t xml:space="preserve"> от этого</w:t>
      </w:r>
      <w:r w:rsidR="00F2105C" w:rsidRPr="008F50AC">
        <w:rPr>
          <w:color w:val="222222"/>
          <w:shd w:val="clear" w:color="auto" w:fill="FFFFFF"/>
        </w:rPr>
        <w:t xml:space="preserve"> существенно не меняет</w:t>
      </w:r>
      <w:r w:rsidR="00671BF5" w:rsidRPr="008F50AC">
        <w:rPr>
          <w:color w:val="222222"/>
          <w:shd w:val="clear" w:color="auto" w:fill="FFFFFF"/>
        </w:rPr>
        <w:t>ся</w:t>
      </w:r>
      <w:r w:rsidR="00F2105C" w:rsidRPr="008F50AC">
        <w:rPr>
          <w:color w:val="222222"/>
          <w:shd w:val="clear" w:color="auto" w:fill="FFFFFF"/>
        </w:rPr>
        <w:t>. Следовательно</w:t>
      </w:r>
      <w:r w:rsidR="00671BF5" w:rsidRPr="008F50AC">
        <w:rPr>
          <w:color w:val="222222"/>
          <w:shd w:val="clear" w:color="auto" w:fill="FFFFFF"/>
        </w:rPr>
        <w:t>,</w:t>
      </w:r>
      <w:r w:rsidR="00F2105C" w:rsidRPr="008F50AC">
        <w:rPr>
          <w:color w:val="222222"/>
          <w:shd w:val="clear" w:color="auto" w:fill="FFFFFF"/>
        </w:rPr>
        <w:t xml:space="preserve"> данные алгоритмы не зависят от величины сортируемых элементов</w:t>
      </w:r>
      <w:r w:rsidR="000A054C">
        <w:rPr>
          <w:color w:val="222222"/>
          <w:shd w:val="clear" w:color="auto" w:fill="FFFFFF"/>
        </w:rPr>
        <w:t xml:space="preserve"> </w:t>
      </w:r>
      <w:r w:rsidR="00270068" w:rsidRPr="00270068">
        <w:rPr>
          <w:color w:val="222222"/>
          <w:shd w:val="clear" w:color="auto" w:fill="FFFFFF"/>
        </w:rPr>
        <w:t xml:space="preserve">[ </w:t>
      </w:r>
      <w:hyperlink w:anchor="_Рисунок_12_–" w:history="1">
        <w:r w:rsidR="00270068" w:rsidRPr="000A054C">
          <w:rPr>
            <w:rStyle w:val="ae"/>
            <w:shd w:val="clear" w:color="auto" w:fill="FFFFFF"/>
          </w:rPr>
          <w:t>рисунок 12</w:t>
        </w:r>
      </w:hyperlink>
      <w:r w:rsidR="00270068">
        <w:rPr>
          <w:color w:val="222222"/>
          <w:shd w:val="clear" w:color="auto" w:fill="FFFFFF"/>
        </w:rPr>
        <w:t xml:space="preserve"> </w:t>
      </w:r>
      <w:r w:rsidR="00270068" w:rsidRPr="00270068">
        <w:rPr>
          <w:color w:val="222222"/>
          <w:shd w:val="clear" w:color="auto" w:fill="FFFFFF"/>
        </w:rPr>
        <w:t>]</w:t>
      </w:r>
      <w:r w:rsidR="00F2105C" w:rsidRPr="008F50AC">
        <w:rPr>
          <w:color w:val="222222"/>
          <w:shd w:val="clear" w:color="auto" w:fill="FFFFFF"/>
        </w:rPr>
        <w:t>.</w:t>
      </w:r>
    </w:p>
    <w:p w:rsidR="000A054C" w:rsidRPr="000A054C" w:rsidRDefault="000A054C" w:rsidP="000A054C">
      <w:pPr>
        <w:pStyle w:val="1"/>
        <w:spacing w:before="0" w:after="0"/>
        <w:rPr>
          <w:rFonts w:ascii="Times New Roman" w:hAnsi="Times New Roman"/>
          <w:b w:val="0"/>
          <w:color w:val="222222"/>
          <w:sz w:val="24"/>
          <w:shd w:val="clear" w:color="auto" w:fill="FFFFFF"/>
        </w:rPr>
      </w:pPr>
      <w:bookmarkStart w:id="21" w:name="_Рисунок_12_–"/>
      <w:bookmarkEnd w:id="21"/>
      <w:r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Рисунок 12 – График. Зависимость времени работы алгоритмов от </w:t>
      </w:r>
      <w:r w:rsidR="00877BBD">
        <w:rPr>
          <w:rFonts w:ascii="Times New Roman" w:hAnsi="Times New Roman"/>
          <w:b w:val="0"/>
          <w:color w:val="222222"/>
          <w:sz w:val="24"/>
          <w:shd w:val="clear" w:color="auto" w:fill="FFFFFF"/>
        </w:rPr>
        <w:t>модуля</w:t>
      </w:r>
      <w:r w:rsidRPr="000A054C">
        <w:rPr>
          <w:rFonts w:ascii="Times New Roman" w:hAnsi="Times New Roman"/>
          <w:b w:val="0"/>
          <w:color w:val="222222"/>
          <w:sz w:val="24"/>
          <w:shd w:val="clear" w:color="auto" w:fill="FFFFFF"/>
        </w:rPr>
        <w:t xml:space="preserve"> элементов массива.</w:t>
      </w:r>
    </w:p>
    <w:p w:rsidR="000A054C" w:rsidRDefault="000A054C" w:rsidP="005520EA">
      <w:pPr>
        <w:spacing w:line="240" w:lineRule="auto"/>
        <w:rPr>
          <w:color w:val="222222"/>
          <w:shd w:val="clear" w:color="auto" w:fill="FFFFFF"/>
        </w:rPr>
      </w:pPr>
    </w:p>
    <w:p w:rsidR="00730429" w:rsidRPr="008F50AC" w:rsidRDefault="00730429" w:rsidP="000A054C">
      <w:pPr>
        <w:spacing w:line="240" w:lineRule="auto"/>
        <w:rPr>
          <w:color w:val="222222"/>
          <w:szCs w:val="28"/>
          <w:shd w:val="clear" w:color="auto" w:fill="FFFFFF"/>
        </w:rPr>
      </w:pPr>
      <w:r w:rsidRPr="008F50AC">
        <w:rPr>
          <w:color w:val="222222"/>
          <w:szCs w:val="28"/>
          <w:shd w:val="clear" w:color="auto" w:fill="FFFFFF"/>
        </w:rPr>
        <w:lastRenderedPageBreak/>
        <w:t xml:space="preserve">В результате проведенного исследования и полученных данных, для сортировки </w:t>
      </w:r>
      <w:r w:rsidR="0079311F">
        <w:rPr>
          <w:color w:val="222222"/>
          <w:szCs w:val="28"/>
          <w:shd w:val="clear" w:color="auto" w:fill="FFFFFF"/>
        </w:rPr>
        <w:t>наиболее оптимальной из представленных</w:t>
      </w:r>
      <w:r w:rsidRPr="008F50AC">
        <w:rPr>
          <w:color w:val="222222"/>
          <w:szCs w:val="28"/>
          <w:shd w:val="clear" w:color="auto" w:fill="FFFFFF"/>
        </w:rPr>
        <w:t xml:space="preserve"> является сортировка вставками. </w:t>
      </w:r>
      <w:r w:rsidR="00877BBD">
        <w:rPr>
          <w:color w:val="222222"/>
          <w:szCs w:val="28"/>
          <w:shd w:val="clear" w:color="auto" w:fill="FFFFFF"/>
        </w:rPr>
        <w:t>П</w:t>
      </w:r>
      <w:r w:rsidR="00781547" w:rsidRPr="008F50AC">
        <w:rPr>
          <w:color w:val="222222"/>
          <w:szCs w:val="28"/>
          <w:shd w:val="clear" w:color="auto" w:fill="FFFFFF"/>
        </w:rPr>
        <w:t xml:space="preserve">узырьковая сортировка </w:t>
      </w:r>
      <w:r w:rsidR="005E700C">
        <w:rPr>
          <w:color w:val="222222"/>
          <w:szCs w:val="28"/>
          <w:shd w:val="clear" w:color="auto" w:fill="FFFFFF"/>
        </w:rPr>
        <w:t>в сравнении</w:t>
      </w:r>
      <w:r w:rsidR="002035D0">
        <w:rPr>
          <w:color w:val="222222"/>
          <w:szCs w:val="28"/>
          <w:shd w:val="clear" w:color="auto" w:fill="FFFFFF"/>
        </w:rPr>
        <w:t xml:space="preserve"> с другими </w:t>
      </w:r>
      <w:r w:rsidR="00781547" w:rsidRPr="008F50AC">
        <w:rPr>
          <w:color w:val="222222"/>
          <w:szCs w:val="28"/>
          <w:shd w:val="clear" w:color="auto" w:fill="FFFFFF"/>
        </w:rPr>
        <w:t>работает очень медленно, исключением является лишь уже отсортированный массив. Сортировка выбором и вставками работают почти одинаково по времени, но сортировка вставками не относится к устойчивым алгоритмам сортировки (</w:t>
      </w:r>
      <w:r w:rsidR="00914791">
        <w:t>у</w:t>
      </w:r>
      <w:r w:rsidR="000A42D0">
        <w:t>стойчивость</w:t>
      </w:r>
      <w:r w:rsidR="00914791">
        <w:t xml:space="preserve"> </w:t>
      </w:r>
      <w:r w:rsidR="00914791">
        <w:sym w:font="Symbol" w:char="F02D"/>
      </w:r>
      <w:r w:rsidR="00914791">
        <w:t xml:space="preserve"> </w:t>
      </w:r>
      <w:r w:rsidR="00914791" w:rsidRPr="00914791">
        <w:t>устойчивая сортировка</w:t>
      </w:r>
      <w:r w:rsidR="00914791">
        <w:t xml:space="preserve"> </w:t>
      </w:r>
      <w:r w:rsidR="00914791" w:rsidRPr="00914791">
        <w:t>не меняет взаимного расположения элементов с одинаковыми ключами</w:t>
      </w:r>
      <w:r w:rsidR="00781547" w:rsidRPr="00914791">
        <w:t>),</w:t>
      </w:r>
      <w:r w:rsidR="00781547" w:rsidRPr="008F50AC">
        <w:rPr>
          <w:color w:val="222222"/>
          <w:szCs w:val="28"/>
          <w:shd w:val="clear" w:color="auto" w:fill="FFFFFF"/>
        </w:rPr>
        <w:t xml:space="preserve"> следовательно, она работает с уже отсортированным массивом также</w:t>
      </w:r>
      <w:r w:rsidR="008F50AC" w:rsidRPr="008F50AC">
        <w:rPr>
          <w:color w:val="222222"/>
          <w:szCs w:val="28"/>
          <w:shd w:val="clear" w:color="auto" w:fill="FFFFFF"/>
        </w:rPr>
        <w:t xml:space="preserve"> </w:t>
      </w:r>
      <w:r w:rsidR="000F389B" w:rsidRPr="008F50AC">
        <w:rPr>
          <w:color w:val="222222"/>
          <w:szCs w:val="28"/>
          <w:shd w:val="clear" w:color="auto" w:fill="FFFFFF"/>
        </w:rPr>
        <w:t>долго,</w:t>
      </w:r>
      <w:r w:rsidR="00781547" w:rsidRPr="008F50AC">
        <w:rPr>
          <w:color w:val="222222"/>
          <w:szCs w:val="28"/>
          <w:shd w:val="clear" w:color="auto" w:fill="FFFFFF"/>
        </w:rPr>
        <w:t xml:space="preserve"> как и со случайной последовательностью.</w:t>
      </w:r>
    </w:p>
    <w:p w:rsidR="00781547" w:rsidRPr="00730429" w:rsidRDefault="00781547" w:rsidP="004F2860">
      <w:pPr>
        <w:ind w:firstLine="0"/>
      </w:pPr>
    </w:p>
    <w:p w:rsidR="001C6FB6" w:rsidRDefault="001C6FB6">
      <w:pPr>
        <w:spacing w:line="240" w:lineRule="auto"/>
        <w:ind w:firstLine="0"/>
        <w:jc w:val="left"/>
        <w:rPr>
          <w:u w:val="single"/>
        </w:rPr>
      </w:pPr>
    </w:p>
    <w:p w:rsidR="001C6FB6" w:rsidRDefault="001C6FB6">
      <w:pPr>
        <w:spacing w:line="240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4C44DA" w:rsidRPr="000F7237" w:rsidRDefault="002C3446" w:rsidP="000F7237">
      <w:pPr>
        <w:pStyle w:val="1"/>
        <w:rPr>
          <w:rFonts w:cs="Arial"/>
        </w:rPr>
      </w:pPr>
      <w:bookmarkStart w:id="22" w:name="_Toc45722665"/>
      <w:r w:rsidRPr="008A1FEF">
        <w:rPr>
          <w:rFonts w:cs="Arial"/>
        </w:rPr>
        <w:lastRenderedPageBreak/>
        <w:t>КРАТКОЕ ОПИСАНИЕ АЛГОРИТМА ЗАДАНИЯ В</w:t>
      </w:r>
      <w:bookmarkEnd w:id="22"/>
    </w:p>
    <w:p w:rsidR="004C44DA" w:rsidRPr="00A27E3C" w:rsidRDefault="004C44DA" w:rsidP="005520EA">
      <w:pPr>
        <w:pStyle w:val="af1"/>
        <w:numPr>
          <w:ilvl w:val="0"/>
          <w:numId w:val="7"/>
        </w:numPr>
        <w:spacing w:after="0" w:line="240" w:lineRule="auto"/>
        <w:ind w:left="0" w:firstLine="709"/>
      </w:pPr>
      <w:r>
        <w:rPr>
          <w:rFonts w:ascii="Times New Roman" w:hAnsi="Times New Roman"/>
          <w:sz w:val="28"/>
          <w:szCs w:val="28"/>
        </w:rPr>
        <w:t xml:space="preserve">Необходимо реализовать ассоциативный массив, в котором доступ до элемента О(1). Для этого идеально подходит хеш-таблица, которая является обычным массивом с необычной адресацией, задаваемой хеш-функцией. Чем сложнее и продуманней хеш-функция, тем </w:t>
      </w:r>
      <w:r w:rsidR="00A27E3C">
        <w:rPr>
          <w:rFonts w:ascii="Times New Roman" w:hAnsi="Times New Roman"/>
          <w:sz w:val="28"/>
          <w:szCs w:val="28"/>
        </w:rPr>
        <w:t>меньше</w:t>
      </w:r>
      <w:r>
        <w:rPr>
          <w:rFonts w:ascii="Times New Roman" w:hAnsi="Times New Roman"/>
          <w:sz w:val="28"/>
          <w:szCs w:val="28"/>
        </w:rPr>
        <w:t xml:space="preserve"> вер</w:t>
      </w:r>
      <w:r w:rsidR="00A27E3C">
        <w:rPr>
          <w:rFonts w:ascii="Times New Roman" w:hAnsi="Times New Roman"/>
          <w:sz w:val="28"/>
          <w:szCs w:val="28"/>
        </w:rPr>
        <w:t xml:space="preserve">оятность возникновения коллизий, то есть </w:t>
      </w:r>
      <w:r w:rsidR="00A27E3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равенства</w:t>
      </w:r>
      <w:r w:rsidR="00A27E3C" w:rsidRPr="00A27E3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A27E3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хеш</w:t>
      </w:r>
      <w:proofErr w:type="spellEnd"/>
      <w:r w:rsidR="00A27E3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-значений</w:t>
      </w:r>
      <w:r w:rsidR="00A27E3C" w:rsidRPr="00A27E3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="00A27E3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для двух различных ключей.</w:t>
      </w:r>
    </w:p>
    <w:p w:rsidR="00A27E3C" w:rsidRPr="00A27E3C" w:rsidRDefault="00A27E3C" w:rsidP="005520EA">
      <w:pPr>
        <w:pStyle w:val="af1"/>
        <w:numPr>
          <w:ilvl w:val="0"/>
          <w:numId w:val="7"/>
        </w:numPr>
        <w:spacing w:after="0" w:line="240" w:lineRule="auto"/>
        <w:ind w:left="0" w:firstLine="709"/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Коллизий в любом случае не избежать, поэтому для решения этой проблемы отлично подходит метод цепочек. Данный метод заключается в том, что каждая ячейка массива содержит не один элемент, а односвязный список. Следовательно, при возникновении коллизии элемент помещается в соответствующую ячейка в конец односвязного списка. Тогда доступ до элемента в самом худшем случае будет равен О(</w: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n</w: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) и будет столь же эффективен как и обычный массив, тем не менее в среднем хеш-таблица будет достаточно эффективна и её работа будет оцениваться как О(1).</w:t>
      </w:r>
    </w:p>
    <w:p w:rsidR="00C23585" w:rsidRPr="00C23585" w:rsidRDefault="00C23585" w:rsidP="005520EA">
      <w:pPr>
        <w:pStyle w:val="af1"/>
        <w:numPr>
          <w:ilvl w:val="0"/>
          <w:numId w:val="7"/>
        </w:numPr>
        <w:spacing w:after="0" w:line="240" w:lineRule="auto"/>
        <w:ind w:left="0" w:firstLine="709"/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="00A27E3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Сообщения об ошибке выводятся в двух случаях</w: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:</w:t>
      </w:r>
    </w:p>
    <w:p w:rsidR="00C23585" w:rsidRPr="00C23585" w:rsidRDefault="00C23585" w:rsidP="0034170D">
      <w:pPr>
        <w:pStyle w:val="af1"/>
        <w:numPr>
          <w:ilvl w:val="0"/>
          <w:numId w:val="26"/>
        </w:numPr>
        <w:spacing w:after="0" w:line="240" w:lineRule="auto"/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входной текстовый файл не найден (программа не может работать)</w:t>
      </w:r>
    </w:p>
    <w:p w:rsidR="00A27E3C" w:rsidRDefault="00C23585" w:rsidP="0034170D">
      <w:pPr>
        <w:pStyle w:val="af1"/>
        <w:numPr>
          <w:ilvl w:val="0"/>
          <w:numId w:val="26"/>
        </w:numPr>
        <w:spacing w:after="0" w:line="240" w:lineRule="auto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считанная</w:t>
      </w:r>
      <w:r w:rsidR="00A27E3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команда не существует</w: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(происходит переход к следующей команде)</w:t>
      </w:r>
    </w:p>
    <w:p w:rsidR="00F80315" w:rsidRDefault="00F80315">
      <w:pPr>
        <w:spacing w:line="240" w:lineRule="auto"/>
        <w:ind w:firstLine="0"/>
        <w:jc w:val="left"/>
        <w:rPr>
          <w:u w:val="single"/>
        </w:rPr>
      </w:pPr>
    </w:p>
    <w:p w:rsidR="00F80315" w:rsidRDefault="00F80315">
      <w:pPr>
        <w:spacing w:line="240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F80315" w:rsidRPr="008A1FEF" w:rsidRDefault="00F80315" w:rsidP="008A1FEF">
      <w:pPr>
        <w:pStyle w:val="1"/>
        <w:rPr>
          <w:rFonts w:cs="Arial"/>
        </w:rPr>
      </w:pPr>
      <w:bookmarkStart w:id="23" w:name="_Toc45722666"/>
      <w:r w:rsidRPr="008A1FEF">
        <w:rPr>
          <w:rFonts w:cs="Arial"/>
        </w:rPr>
        <w:lastRenderedPageBreak/>
        <w:t>СХЕМА АЛГОРИТМА ЗАДАНИЯ В</w:t>
      </w:r>
      <w:bookmarkEnd w:id="23"/>
    </w:p>
    <w:p w:rsidR="00F80315" w:rsidRPr="004C44DA" w:rsidRDefault="000B6FD6" w:rsidP="00F80315">
      <w:pPr>
        <w:spacing w:line="240" w:lineRule="auto"/>
        <w:ind w:firstLine="0"/>
        <w:jc w:val="left"/>
        <w:rPr>
          <w:u w:val="single"/>
        </w:rPr>
      </w:pPr>
      <w:r>
        <w:rPr>
          <w:noProof/>
        </w:rPr>
        <w:pict>
          <v:shape id="_x0000_s1034" type="#_x0000_t75" style="position:absolute;margin-left:16.35pt;margin-top:40.2pt;width:451.4pt;height:357.1pt;z-index:251714560;mso-position-horizontal-relative:text;mso-position-vertical-relative:text;mso-width-relative:page;mso-height-relative:page">
            <v:imagedata r:id="rId24" o:title="Пример блок-схемы алгоритма (4)" croptop="10494f" cropbottom="23550f" cropleft="14006f"/>
            <w10:wrap type="topAndBottom"/>
          </v:shape>
        </w:pict>
      </w:r>
      <w:r w:rsidR="00F80315">
        <w:rPr>
          <w:u w:val="single"/>
        </w:rPr>
        <w:t xml:space="preserve">Функция </w:t>
      </w:r>
      <w:r w:rsidR="00F80315">
        <w:rPr>
          <w:u w:val="single"/>
          <w:lang w:val="en-US"/>
        </w:rPr>
        <w:t>INSERT</w:t>
      </w:r>
    </w:p>
    <w:p w:rsidR="00886D75" w:rsidRPr="000B6FD6" w:rsidRDefault="00886D75">
      <w:pPr>
        <w:spacing w:line="240" w:lineRule="auto"/>
        <w:ind w:firstLine="0"/>
        <w:jc w:val="left"/>
      </w:pPr>
    </w:p>
    <w:p w:rsidR="004210A9" w:rsidRPr="004210A9" w:rsidRDefault="000A054C" w:rsidP="004210A9">
      <w:pPr>
        <w:pStyle w:val="1"/>
        <w:rPr>
          <w:rFonts w:ascii="Times New Roman" w:hAnsi="Times New Roman"/>
          <w:b w:val="0"/>
          <w:sz w:val="24"/>
        </w:rPr>
      </w:pPr>
      <w:bookmarkStart w:id="24" w:name="_Рисунок_7_–"/>
      <w:bookmarkEnd w:id="24"/>
      <w:r>
        <w:rPr>
          <w:rFonts w:ascii="Times New Roman" w:hAnsi="Times New Roman"/>
          <w:b w:val="0"/>
          <w:sz w:val="24"/>
        </w:rPr>
        <w:t>Рисунок 13</w:t>
      </w:r>
      <w:r w:rsidR="004210A9" w:rsidRPr="004210A9">
        <w:rPr>
          <w:rFonts w:ascii="Times New Roman" w:hAnsi="Times New Roman"/>
          <w:b w:val="0"/>
          <w:sz w:val="24"/>
        </w:rPr>
        <w:t xml:space="preserve"> – Блок-схема функции добавления элемента в хеш-таблицу</w:t>
      </w:r>
    </w:p>
    <w:p w:rsidR="00886D75" w:rsidRDefault="00886D75" w:rsidP="00F80315">
      <w:pPr>
        <w:spacing w:line="240" w:lineRule="auto"/>
        <w:ind w:firstLine="0"/>
        <w:jc w:val="left"/>
        <w:rPr>
          <w:u w:val="single"/>
        </w:rPr>
      </w:pPr>
    </w:p>
    <w:p w:rsidR="00886D75" w:rsidRDefault="00886D75">
      <w:pPr>
        <w:spacing w:line="240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F80315" w:rsidRPr="000A054C" w:rsidRDefault="0034170D" w:rsidP="00F80315">
      <w:pPr>
        <w:spacing w:line="240" w:lineRule="auto"/>
        <w:ind w:firstLine="0"/>
        <w:jc w:val="left"/>
        <w:rPr>
          <w:u w:val="single"/>
        </w:rPr>
      </w:pPr>
      <w:r>
        <w:rPr>
          <w:noProof/>
        </w:rPr>
        <w:lastRenderedPageBreak/>
        <w:pict>
          <v:shape id="_x0000_s1031" type="#_x0000_t75" style="position:absolute;margin-left:36.55pt;margin-top:22.85pt;width:411.45pt;height:501.2pt;z-index:251700224;mso-position-horizontal-relative:text;mso-position-vertical-relative:text;mso-width-relative:page;mso-height-relative:page">
            <v:imagedata r:id="rId25" o:title="Пример блок-схемы алгоритма (5)" croptop="9974f" cropbottom="12622f" cropleft="21467f"/>
            <w10:wrap type="topAndBottom"/>
          </v:shape>
        </w:pict>
      </w:r>
      <w:r w:rsidR="00F80315">
        <w:rPr>
          <w:u w:val="single"/>
        </w:rPr>
        <w:t xml:space="preserve">Функция </w:t>
      </w:r>
      <w:r w:rsidR="00F80315">
        <w:rPr>
          <w:u w:val="single"/>
          <w:lang w:val="en-US"/>
        </w:rPr>
        <w:t>FIND</w:t>
      </w:r>
    </w:p>
    <w:p w:rsidR="00F80315" w:rsidRPr="000A054C" w:rsidRDefault="00F80315" w:rsidP="00F80315">
      <w:pPr>
        <w:spacing w:line="240" w:lineRule="auto"/>
        <w:ind w:firstLine="0"/>
        <w:jc w:val="left"/>
      </w:pPr>
    </w:p>
    <w:p w:rsidR="004210A9" w:rsidRPr="004210A9" w:rsidRDefault="000A054C" w:rsidP="004210A9">
      <w:pPr>
        <w:pStyle w:val="1"/>
        <w:rPr>
          <w:rFonts w:ascii="Times New Roman" w:hAnsi="Times New Roman"/>
          <w:b w:val="0"/>
          <w:sz w:val="24"/>
        </w:rPr>
      </w:pPr>
      <w:bookmarkStart w:id="25" w:name="_Рисунок_8_–"/>
      <w:bookmarkEnd w:id="25"/>
      <w:r>
        <w:rPr>
          <w:rFonts w:ascii="Times New Roman" w:hAnsi="Times New Roman"/>
          <w:b w:val="0"/>
          <w:sz w:val="24"/>
        </w:rPr>
        <w:t>Рисунок 14</w:t>
      </w:r>
      <w:r w:rsidR="004210A9" w:rsidRPr="004210A9">
        <w:rPr>
          <w:rFonts w:ascii="Times New Roman" w:hAnsi="Times New Roman"/>
          <w:b w:val="0"/>
          <w:sz w:val="24"/>
        </w:rPr>
        <w:t xml:space="preserve"> – Блок-схема функции поиска элемента в хеш-таблице</w:t>
      </w:r>
    </w:p>
    <w:p w:rsidR="00886D75" w:rsidRPr="004210A9" w:rsidRDefault="00886D75" w:rsidP="00F80315">
      <w:pPr>
        <w:spacing w:line="240" w:lineRule="auto"/>
        <w:ind w:firstLine="0"/>
        <w:jc w:val="left"/>
      </w:pPr>
    </w:p>
    <w:p w:rsidR="00F80315" w:rsidRPr="004210A9" w:rsidRDefault="00F80315">
      <w:pPr>
        <w:spacing w:line="240" w:lineRule="auto"/>
        <w:ind w:firstLine="0"/>
        <w:jc w:val="left"/>
      </w:pPr>
      <w:r w:rsidRPr="004210A9">
        <w:br w:type="page"/>
      </w:r>
    </w:p>
    <w:p w:rsidR="00F80315" w:rsidRPr="004210A9" w:rsidRDefault="0034170D" w:rsidP="00F80315">
      <w:pPr>
        <w:spacing w:line="240" w:lineRule="auto"/>
        <w:ind w:firstLine="0"/>
        <w:jc w:val="left"/>
        <w:rPr>
          <w:u w:val="single"/>
        </w:rPr>
      </w:pPr>
      <w:r>
        <w:rPr>
          <w:noProof/>
        </w:rPr>
        <w:lastRenderedPageBreak/>
        <w:pict>
          <v:shape id="_x0000_s1032" type="#_x0000_t75" style="position:absolute;margin-left:-14pt;margin-top:22.85pt;width:511.5pt;height:533.9pt;z-index:251702272;mso-position-horizontal-relative:text;mso-position-vertical-relative:text;mso-width-relative:page;mso-height-relative:page">
            <v:imagedata r:id="rId26" o:title="Пример блок-схемы алгоритма (3)" croptop="9743f" cropbottom="3893f"/>
            <w10:wrap type="topAndBottom"/>
          </v:shape>
        </w:pict>
      </w:r>
      <w:r w:rsidR="00F80315">
        <w:rPr>
          <w:u w:val="single"/>
        </w:rPr>
        <w:t xml:space="preserve">Функция </w:t>
      </w:r>
      <w:r w:rsidR="00F80315">
        <w:rPr>
          <w:u w:val="single"/>
          <w:lang w:val="en-US"/>
        </w:rPr>
        <w:t>REMOVE</w:t>
      </w:r>
    </w:p>
    <w:p w:rsidR="004210A9" w:rsidRPr="004210A9" w:rsidRDefault="000A054C" w:rsidP="004210A9">
      <w:pPr>
        <w:pStyle w:val="1"/>
      </w:pPr>
      <w:bookmarkStart w:id="26" w:name="_Рисунок_9_–"/>
      <w:bookmarkEnd w:id="26"/>
      <w:r>
        <w:rPr>
          <w:rFonts w:ascii="Times New Roman" w:hAnsi="Times New Roman"/>
          <w:b w:val="0"/>
          <w:sz w:val="24"/>
        </w:rPr>
        <w:t>Рисунок 15</w:t>
      </w:r>
      <w:r w:rsidR="004210A9" w:rsidRPr="004210A9">
        <w:rPr>
          <w:rFonts w:ascii="Times New Roman" w:hAnsi="Times New Roman"/>
          <w:b w:val="0"/>
          <w:sz w:val="24"/>
        </w:rPr>
        <w:t xml:space="preserve"> – Блок-схема функции удаления элемента из хеш-таблицы</w:t>
      </w:r>
    </w:p>
    <w:p w:rsidR="004C44DA" w:rsidRPr="004210A9" w:rsidRDefault="004C44DA">
      <w:pPr>
        <w:spacing w:line="240" w:lineRule="auto"/>
        <w:ind w:firstLine="0"/>
        <w:jc w:val="left"/>
      </w:pPr>
      <w:r w:rsidRPr="004210A9">
        <w:br w:type="page"/>
      </w:r>
    </w:p>
    <w:p w:rsidR="004C44DA" w:rsidRPr="008A1FEF" w:rsidRDefault="004C44DA" w:rsidP="008A1FEF">
      <w:pPr>
        <w:pStyle w:val="1"/>
        <w:rPr>
          <w:rFonts w:cs="Arial"/>
        </w:rPr>
      </w:pPr>
      <w:bookmarkStart w:id="27" w:name="_Toc45722667"/>
      <w:r w:rsidRPr="008A1FEF">
        <w:rPr>
          <w:rFonts w:cs="Arial"/>
        </w:rPr>
        <w:lastRenderedPageBreak/>
        <w:t>ОПИСАНИЕ РЕАЛИЗАЦИИ ЗАДАНИЯ В</w:t>
      </w:r>
      <w:bookmarkEnd w:id="27"/>
    </w:p>
    <w:p w:rsidR="004C44DA" w:rsidRPr="00C23585" w:rsidRDefault="00C23585" w:rsidP="005520EA">
      <w:pPr>
        <w:pStyle w:val="af1"/>
        <w:numPr>
          <w:ilvl w:val="0"/>
          <w:numId w:val="5"/>
        </w:numPr>
        <w:spacing w:after="0"/>
        <w:ind w:left="284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4C44DA" w:rsidRPr="00C23585">
        <w:rPr>
          <w:rFonts w:ascii="Times New Roman" w:hAnsi="Times New Roman"/>
          <w:sz w:val="28"/>
        </w:rPr>
        <w:t>сякий доступ к таблице должен бы</w:t>
      </w:r>
      <w:r w:rsidR="003239CA">
        <w:rPr>
          <w:rFonts w:ascii="Times New Roman" w:hAnsi="Times New Roman"/>
          <w:sz w:val="28"/>
        </w:rPr>
        <w:t>ть произведен через хэш-функцию. Ф</w:t>
      </w:r>
      <w:r w:rsidR="004C44DA" w:rsidRPr="00C23585">
        <w:rPr>
          <w:rFonts w:ascii="Times New Roman" w:hAnsi="Times New Roman"/>
          <w:sz w:val="28"/>
        </w:rPr>
        <w:t>ункция должна порождать хорошие ключи для расп</w:t>
      </w:r>
      <w:r w:rsidR="003239CA">
        <w:rPr>
          <w:rFonts w:ascii="Times New Roman" w:hAnsi="Times New Roman"/>
          <w:sz w:val="28"/>
        </w:rPr>
        <w:t xml:space="preserve">ределения элементов по таблице, что в свою очередь </w:t>
      </w:r>
      <w:r w:rsidR="004C44DA" w:rsidRPr="00C23585">
        <w:rPr>
          <w:rFonts w:ascii="Times New Roman" w:hAnsi="Times New Roman"/>
          <w:sz w:val="28"/>
        </w:rPr>
        <w:t>минимизирует коллизии (случаи, когда два разных элемента имеют одинаковое зна</w:t>
      </w:r>
      <w:r w:rsidR="003239CA">
        <w:rPr>
          <w:rFonts w:ascii="Times New Roman" w:hAnsi="Times New Roman"/>
          <w:sz w:val="28"/>
        </w:rPr>
        <w:t>чение хеш-функции) и предотвратит</w:t>
      </w:r>
      <w:r w:rsidR="004C44DA" w:rsidRPr="00C23585">
        <w:rPr>
          <w:rFonts w:ascii="Times New Roman" w:hAnsi="Times New Roman"/>
          <w:sz w:val="28"/>
        </w:rPr>
        <w:t xml:space="preserve"> случай, когда элементы данных с близкими значениями попадают только в одну часть таблицы.</w:t>
      </w:r>
    </w:p>
    <w:p w:rsidR="004C44DA" w:rsidRPr="007B4822" w:rsidRDefault="004C44DA" w:rsidP="005520EA">
      <w:pPr>
        <w:pStyle w:val="af1"/>
        <w:spacing w:after="0"/>
        <w:ind w:left="284"/>
        <w:rPr>
          <w:rFonts w:ascii="Times New Roman" w:hAnsi="Times New Roman"/>
          <w:sz w:val="28"/>
        </w:rPr>
      </w:pPr>
      <w:r w:rsidRPr="007B4822">
        <w:rPr>
          <w:rFonts w:ascii="Times New Roman" w:hAnsi="Times New Roman"/>
          <w:sz w:val="28"/>
        </w:rPr>
        <w:t xml:space="preserve">Так как ключи – это строки, то необходимо их преобразовать в число, чтобы определить индекс массива, в который будет помещен элемент. Для нахождения индекса суммируются коды букв ключа (таблица </w:t>
      </w:r>
      <w:hyperlink r:id="rId27" w:history="1">
        <w:r w:rsidRPr="000F389B">
          <w:rPr>
            <w:rStyle w:val="ae"/>
            <w:rFonts w:ascii="Times New Roman" w:hAnsi="Times New Roman"/>
            <w:color w:val="000000" w:themeColor="text1"/>
            <w:sz w:val="28"/>
            <w:u w:val="none"/>
          </w:rPr>
          <w:t>ASCII</w:t>
        </w:r>
      </w:hyperlink>
      <w:r w:rsidRPr="007B4822">
        <w:rPr>
          <w:rFonts w:ascii="Times New Roman" w:hAnsi="Times New Roman"/>
          <w:sz w:val="28"/>
        </w:rPr>
        <w:t>) и берется остаток от деления на размер хеш-таблицы.</w:t>
      </w:r>
    </w:p>
    <w:p w:rsidR="004C44DA" w:rsidRPr="007B4822" w:rsidRDefault="004C44DA" w:rsidP="005520EA">
      <w:pPr>
        <w:pStyle w:val="af1"/>
        <w:numPr>
          <w:ilvl w:val="0"/>
          <w:numId w:val="5"/>
        </w:numPr>
        <w:spacing w:after="0"/>
        <w:ind w:left="284" w:firstLine="709"/>
        <w:rPr>
          <w:rFonts w:ascii="Times New Roman" w:hAnsi="Times New Roman"/>
          <w:sz w:val="28"/>
        </w:rPr>
      </w:pPr>
      <w:r w:rsidRPr="007B4822">
        <w:rPr>
          <w:rFonts w:ascii="Times New Roman" w:hAnsi="Times New Roman"/>
          <w:sz w:val="28"/>
        </w:rPr>
        <w:t xml:space="preserve">При добавлении элементов в хеш-таблицу выделяются </w:t>
      </w:r>
      <w:r w:rsidR="003239CA">
        <w:rPr>
          <w:rFonts w:ascii="Times New Roman" w:hAnsi="Times New Roman"/>
          <w:sz w:val="28"/>
        </w:rPr>
        <w:t>динамическая память, которая организуе</w:t>
      </w:r>
      <w:r w:rsidRPr="007B4822">
        <w:rPr>
          <w:rFonts w:ascii="Times New Roman" w:hAnsi="Times New Roman"/>
          <w:sz w:val="28"/>
        </w:rPr>
        <w:t xml:space="preserve">тся в виде </w:t>
      </w:r>
      <w:r w:rsidR="003239CA">
        <w:rPr>
          <w:rFonts w:ascii="Times New Roman" w:hAnsi="Times New Roman"/>
          <w:sz w:val="28"/>
        </w:rPr>
        <w:t>односвязных</w:t>
      </w:r>
      <w:r w:rsidRPr="007B4822">
        <w:rPr>
          <w:rFonts w:ascii="Times New Roman" w:hAnsi="Times New Roman"/>
          <w:sz w:val="28"/>
        </w:rPr>
        <w:t xml:space="preserve"> списков, каждый из которых с</w:t>
      </w:r>
      <w:r w:rsidR="003239CA">
        <w:rPr>
          <w:rFonts w:ascii="Times New Roman" w:hAnsi="Times New Roman"/>
          <w:sz w:val="28"/>
        </w:rPr>
        <w:t xml:space="preserve">оответствует входу хеш-таблицы. Этот метод называется </w:t>
      </w:r>
      <w:r w:rsidRPr="007B4822">
        <w:rPr>
          <w:rFonts w:ascii="Times New Roman" w:hAnsi="Times New Roman"/>
          <w:sz w:val="28"/>
        </w:rPr>
        <w:t>связыванием, открытой адресацией или методом цепочек. Таким образом, достаточно эффективно разрешаются коллизии.</w:t>
      </w:r>
    </w:p>
    <w:p w:rsidR="004C44DA" w:rsidRPr="007B4822" w:rsidRDefault="004C44DA" w:rsidP="005520EA">
      <w:pPr>
        <w:pStyle w:val="af1"/>
        <w:numPr>
          <w:ilvl w:val="0"/>
          <w:numId w:val="5"/>
        </w:numPr>
        <w:spacing w:after="0"/>
        <w:ind w:left="284" w:firstLine="709"/>
        <w:rPr>
          <w:rFonts w:ascii="Times New Roman" w:hAnsi="Times New Roman"/>
          <w:sz w:val="28"/>
        </w:rPr>
      </w:pPr>
      <w:r w:rsidRPr="007B4822">
        <w:rPr>
          <w:rFonts w:ascii="Times New Roman" w:hAnsi="Times New Roman"/>
          <w:sz w:val="28"/>
        </w:rPr>
        <w:t xml:space="preserve">Чтобы вставить в таблицу новый элемент, </w:t>
      </w:r>
      <w:proofErr w:type="spellStart"/>
      <w:r w:rsidR="003239CA">
        <w:rPr>
          <w:rFonts w:ascii="Times New Roman" w:hAnsi="Times New Roman"/>
          <w:sz w:val="28"/>
        </w:rPr>
        <w:t>хешируется</w:t>
      </w:r>
      <w:proofErr w:type="spellEnd"/>
      <w:r w:rsidR="003239CA">
        <w:rPr>
          <w:rFonts w:ascii="Times New Roman" w:hAnsi="Times New Roman"/>
          <w:sz w:val="28"/>
        </w:rPr>
        <w:t xml:space="preserve"> его</w:t>
      </w:r>
      <w:r w:rsidRPr="007B4822">
        <w:rPr>
          <w:rFonts w:ascii="Times New Roman" w:hAnsi="Times New Roman"/>
          <w:sz w:val="28"/>
        </w:rPr>
        <w:t xml:space="preserve"> ключ, </w:t>
      </w:r>
      <w:r w:rsidR="003239CA">
        <w:rPr>
          <w:rFonts w:ascii="Times New Roman" w:hAnsi="Times New Roman"/>
          <w:sz w:val="28"/>
        </w:rPr>
        <w:t>для определения</w:t>
      </w:r>
      <w:r w:rsidRPr="007B4822">
        <w:rPr>
          <w:rFonts w:ascii="Times New Roman" w:hAnsi="Times New Roman"/>
          <w:sz w:val="28"/>
        </w:rPr>
        <w:t xml:space="preserve"> </w:t>
      </w:r>
      <w:r w:rsidR="003239CA" w:rsidRPr="007B4822">
        <w:rPr>
          <w:rFonts w:ascii="Times New Roman" w:hAnsi="Times New Roman"/>
          <w:sz w:val="28"/>
        </w:rPr>
        <w:t>списка</w:t>
      </w:r>
      <w:r w:rsidRPr="007B4822">
        <w:rPr>
          <w:rFonts w:ascii="Times New Roman" w:hAnsi="Times New Roman"/>
          <w:sz w:val="28"/>
        </w:rPr>
        <w:t>,</w:t>
      </w:r>
      <w:r w:rsidR="003239CA">
        <w:rPr>
          <w:rFonts w:ascii="Times New Roman" w:hAnsi="Times New Roman"/>
          <w:sz w:val="28"/>
        </w:rPr>
        <w:t xml:space="preserve"> в который</w:t>
      </w:r>
      <w:r w:rsidR="00C23585">
        <w:rPr>
          <w:rFonts w:ascii="Times New Roman" w:hAnsi="Times New Roman"/>
          <w:sz w:val="28"/>
        </w:rPr>
        <w:t xml:space="preserve"> нужно добавить</w:t>
      </w:r>
      <w:r w:rsidR="003239CA">
        <w:rPr>
          <w:rFonts w:ascii="Times New Roman" w:hAnsi="Times New Roman"/>
          <w:sz w:val="28"/>
        </w:rPr>
        <w:t xml:space="preserve"> элемент</w:t>
      </w:r>
      <w:r w:rsidR="00C23585">
        <w:rPr>
          <w:rFonts w:ascii="Times New Roman" w:hAnsi="Times New Roman"/>
          <w:sz w:val="28"/>
        </w:rPr>
        <w:t>. З</w:t>
      </w:r>
      <w:r w:rsidRPr="007B4822">
        <w:rPr>
          <w:rFonts w:ascii="Times New Roman" w:hAnsi="Times New Roman"/>
          <w:sz w:val="28"/>
        </w:rPr>
        <w:t>атем элемент</w:t>
      </w:r>
      <w:r w:rsidR="003239CA">
        <w:rPr>
          <w:rFonts w:ascii="Times New Roman" w:hAnsi="Times New Roman"/>
          <w:sz w:val="28"/>
        </w:rPr>
        <w:t xml:space="preserve"> вставляется</w:t>
      </w:r>
      <w:r w:rsidRPr="007B4822">
        <w:rPr>
          <w:rFonts w:ascii="Times New Roman" w:hAnsi="Times New Roman"/>
          <w:sz w:val="28"/>
        </w:rPr>
        <w:t xml:space="preserve"> в начало этого списка</w:t>
      </w:r>
      <w:r w:rsidR="003239CA" w:rsidRPr="003239CA">
        <w:rPr>
          <w:rFonts w:ascii="Times New Roman" w:hAnsi="Times New Roman"/>
          <w:sz w:val="28"/>
        </w:rPr>
        <w:t>[</w:t>
      </w:r>
      <w:r w:rsidR="004210A9" w:rsidRPr="004210A9">
        <w:rPr>
          <w:rFonts w:ascii="Times New Roman" w:hAnsi="Times New Roman"/>
          <w:sz w:val="28"/>
        </w:rPr>
        <w:t xml:space="preserve"> </w:t>
      </w:r>
      <w:r w:rsidR="000A054C">
        <w:rPr>
          <w:rStyle w:val="ae"/>
          <w:rFonts w:ascii="Times New Roman" w:hAnsi="Times New Roman"/>
          <w:sz w:val="28"/>
        </w:rPr>
        <w:t>рисунок 13</w:t>
      </w:r>
      <w:r w:rsidR="004210A9" w:rsidRPr="004210A9">
        <w:rPr>
          <w:rFonts w:ascii="Times New Roman" w:hAnsi="Times New Roman"/>
          <w:sz w:val="28"/>
        </w:rPr>
        <w:t xml:space="preserve"> </w:t>
      </w:r>
      <w:r w:rsidR="003239CA" w:rsidRPr="003239CA">
        <w:rPr>
          <w:rFonts w:ascii="Times New Roman" w:hAnsi="Times New Roman"/>
          <w:sz w:val="28"/>
        </w:rPr>
        <w:t>]</w:t>
      </w:r>
      <w:r w:rsidRPr="007B4822">
        <w:rPr>
          <w:rFonts w:ascii="Times New Roman" w:hAnsi="Times New Roman"/>
          <w:sz w:val="28"/>
        </w:rPr>
        <w:t xml:space="preserve">. </w:t>
      </w:r>
      <w:r w:rsidR="003239CA">
        <w:rPr>
          <w:rFonts w:ascii="Times New Roman" w:hAnsi="Times New Roman"/>
          <w:sz w:val="28"/>
        </w:rPr>
        <w:t>Чтобы найти</w:t>
      </w:r>
      <w:r w:rsidRPr="007B4822">
        <w:rPr>
          <w:rFonts w:ascii="Times New Roman" w:hAnsi="Times New Roman"/>
          <w:sz w:val="28"/>
        </w:rPr>
        <w:t xml:space="preserve"> элемент, </w:t>
      </w:r>
      <w:proofErr w:type="spellStart"/>
      <w:r w:rsidR="003239CA">
        <w:rPr>
          <w:rFonts w:ascii="Times New Roman" w:hAnsi="Times New Roman"/>
          <w:sz w:val="28"/>
        </w:rPr>
        <w:t>хешируется</w:t>
      </w:r>
      <w:proofErr w:type="spellEnd"/>
      <w:r w:rsidRPr="007B4822">
        <w:rPr>
          <w:rFonts w:ascii="Times New Roman" w:hAnsi="Times New Roman"/>
          <w:sz w:val="28"/>
        </w:rPr>
        <w:t xml:space="preserve"> его ключ и </w:t>
      </w:r>
      <w:r w:rsidR="003239CA">
        <w:rPr>
          <w:rFonts w:ascii="Times New Roman" w:hAnsi="Times New Roman"/>
          <w:sz w:val="28"/>
        </w:rPr>
        <w:t>осуществляется проход</w:t>
      </w:r>
      <w:r w:rsidRPr="007B4822">
        <w:rPr>
          <w:rFonts w:ascii="Times New Roman" w:hAnsi="Times New Roman"/>
          <w:sz w:val="28"/>
        </w:rPr>
        <w:t xml:space="preserve"> по соответствующем</w:t>
      </w:r>
      <w:r w:rsidR="00C23585">
        <w:rPr>
          <w:rFonts w:ascii="Times New Roman" w:hAnsi="Times New Roman"/>
          <w:sz w:val="28"/>
        </w:rPr>
        <w:t>у списку</w:t>
      </w:r>
      <w:r w:rsidR="00886D75" w:rsidRPr="00886D75">
        <w:rPr>
          <w:rFonts w:ascii="Times New Roman" w:hAnsi="Times New Roman"/>
          <w:sz w:val="28"/>
        </w:rPr>
        <w:t xml:space="preserve"> </w:t>
      </w:r>
      <w:r w:rsidR="003239CA" w:rsidRPr="003239CA">
        <w:rPr>
          <w:rFonts w:ascii="Times New Roman" w:hAnsi="Times New Roman"/>
          <w:sz w:val="28"/>
        </w:rPr>
        <w:t>[</w:t>
      </w:r>
      <w:r w:rsidR="000A054C">
        <w:rPr>
          <w:rStyle w:val="ae"/>
          <w:rFonts w:ascii="Times New Roman" w:hAnsi="Times New Roman"/>
          <w:sz w:val="28"/>
        </w:rPr>
        <w:t>рисунок 14</w:t>
      </w:r>
      <w:r w:rsidR="004210A9">
        <w:rPr>
          <w:rFonts w:ascii="Times New Roman" w:hAnsi="Times New Roman"/>
          <w:sz w:val="28"/>
        </w:rPr>
        <w:t xml:space="preserve"> </w:t>
      </w:r>
      <w:r w:rsidR="003239CA" w:rsidRPr="003239CA">
        <w:rPr>
          <w:rFonts w:ascii="Times New Roman" w:hAnsi="Times New Roman"/>
          <w:sz w:val="28"/>
        </w:rPr>
        <w:t>]</w:t>
      </w:r>
      <w:r w:rsidR="003239CA">
        <w:rPr>
          <w:rFonts w:ascii="Times New Roman" w:hAnsi="Times New Roman"/>
          <w:sz w:val="28"/>
        </w:rPr>
        <w:t xml:space="preserve">. Чтобы удалить элемент, </w:t>
      </w:r>
      <w:proofErr w:type="spellStart"/>
      <w:r w:rsidR="003239CA">
        <w:rPr>
          <w:rFonts w:ascii="Times New Roman" w:hAnsi="Times New Roman"/>
          <w:sz w:val="28"/>
        </w:rPr>
        <w:t>хешируется</w:t>
      </w:r>
      <w:proofErr w:type="spellEnd"/>
      <w:r w:rsidR="00C23585">
        <w:rPr>
          <w:rFonts w:ascii="Times New Roman" w:hAnsi="Times New Roman"/>
          <w:sz w:val="28"/>
        </w:rPr>
        <w:t xml:space="preserve"> ключ, </w:t>
      </w:r>
      <w:r w:rsidR="00886D75">
        <w:rPr>
          <w:rFonts w:ascii="Times New Roman" w:hAnsi="Times New Roman"/>
          <w:sz w:val="28"/>
        </w:rPr>
        <w:t>осуществляется проход</w:t>
      </w:r>
      <w:r w:rsidR="00886D75" w:rsidRPr="007B4822">
        <w:rPr>
          <w:rFonts w:ascii="Times New Roman" w:hAnsi="Times New Roman"/>
          <w:sz w:val="28"/>
        </w:rPr>
        <w:t xml:space="preserve"> по соответствующем</w:t>
      </w:r>
      <w:r w:rsidR="00886D75">
        <w:rPr>
          <w:rFonts w:ascii="Times New Roman" w:hAnsi="Times New Roman"/>
          <w:sz w:val="28"/>
        </w:rPr>
        <w:t>у списку (</w:t>
      </w:r>
      <w:r w:rsidR="00C23585">
        <w:rPr>
          <w:rFonts w:ascii="Times New Roman" w:hAnsi="Times New Roman"/>
          <w:sz w:val="28"/>
        </w:rPr>
        <w:t>также необходимо запомнить предыд</w:t>
      </w:r>
      <w:r w:rsidR="00886D75">
        <w:rPr>
          <w:rFonts w:ascii="Times New Roman" w:hAnsi="Times New Roman"/>
          <w:sz w:val="28"/>
        </w:rPr>
        <w:t>ущий элемент, если он имеется). Если элемент удалось найти, необходимо переопределить</w:t>
      </w:r>
      <w:r w:rsidR="00C23585">
        <w:rPr>
          <w:rFonts w:ascii="Times New Roman" w:hAnsi="Times New Roman"/>
          <w:sz w:val="28"/>
        </w:rPr>
        <w:t xml:space="preserve"> указатели (для этого и нужен предыдущий элемент, если он имеется) и</w:t>
      </w:r>
      <w:r w:rsidR="00886D75">
        <w:rPr>
          <w:rFonts w:ascii="Times New Roman" w:hAnsi="Times New Roman"/>
          <w:sz w:val="28"/>
        </w:rPr>
        <w:t xml:space="preserve"> удалить элемент из списка</w:t>
      </w:r>
      <w:r w:rsidR="00886D75" w:rsidRPr="00886D75">
        <w:rPr>
          <w:rFonts w:ascii="Times New Roman" w:hAnsi="Times New Roman"/>
          <w:sz w:val="28"/>
        </w:rPr>
        <w:t xml:space="preserve"> [</w:t>
      </w:r>
      <w:r w:rsidR="000A054C">
        <w:rPr>
          <w:rStyle w:val="ae"/>
          <w:rFonts w:ascii="Times New Roman" w:hAnsi="Times New Roman"/>
          <w:sz w:val="28"/>
        </w:rPr>
        <w:t>рисунок 15</w:t>
      </w:r>
      <w:r w:rsidR="004210A9">
        <w:rPr>
          <w:rFonts w:ascii="Times New Roman" w:hAnsi="Times New Roman"/>
          <w:sz w:val="28"/>
        </w:rPr>
        <w:t xml:space="preserve"> </w:t>
      </w:r>
      <w:r w:rsidR="00886D75" w:rsidRPr="00886D75">
        <w:rPr>
          <w:rFonts w:ascii="Times New Roman" w:hAnsi="Times New Roman"/>
          <w:sz w:val="28"/>
        </w:rPr>
        <w:t>].</w:t>
      </w:r>
    </w:p>
    <w:p w:rsidR="004C44DA" w:rsidRPr="007B4822" w:rsidRDefault="004C44DA" w:rsidP="005520EA">
      <w:pPr>
        <w:pStyle w:val="af1"/>
        <w:numPr>
          <w:ilvl w:val="0"/>
          <w:numId w:val="5"/>
        </w:numPr>
        <w:spacing w:after="0"/>
        <w:ind w:left="284" w:firstLine="709"/>
        <w:rPr>
          <w:rFonts w:ascii="Times New Roman" w:hAnsi="Times New Roman"/>
          <w:sz w:val="28"/>
        </w:rPr>
      </w:pPr>
      <w:r w:rsidRPr="007B4822">
        <w:rPr>
          <w:rFonts w:ascii="Times New Roman" w:hAnsi="Times New Roman"/>
          <w:sz w:val="28"/>
        </w:rPr>
        <w:t>Если встречается недопустимая команда, то выводится соответствующее сообщение на консоль</w:t>
      </w:r>
      <w:r w:rsidR="00C23585">
        <w:rPr>
          <w:rFonts w:ascii="Times New Roman" w:hAnsi="Times New Roman"/>
          <w:sz w:val="28"/>
        </w:rPr>
        <w:t xml:space="preserve"> </w:t>
      </w:r>
      <w:r w:rsidRPr="007B4822">
        <w:rPr>
          <w:rFonts w:ascii="Times New Roman" w:hAnsi="Times New Roman"/>
          <w:sz w:val="28"/>
        </w:rPr>
        <w:t>("!</w:t>
      </w:r>
      <w:proofErr w:type="spellStart"/>
      <w:r w:rsidRPr="007B4822">
        <w:rPr>
          <w:rFonts w:ascii="Times New Roman" w:hAnsi="Times New Roman"/>
          <w:sz w:val="28"/>
        </w:rPr>
        <w:t>Invalid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command</w:t>
      </w:r>
      <w:proofErr w:type="spellEnd"/>
      <w:r w:rsidRPr="007B4822">
        <w:rPr>
          <w:rFonts w:ascii="Times New Roman" w:hAnsi="Times New Roman"/>
          <w:sz w:val="28"/>
        </w:rPr>
        <w:t xml:space="preserve">!"). Цикл </w:t>
      </w:r>
      <w:proofErr w:type="spellStart"/>
      <w:r w:rsidRPr="007B4822">
        <w:rPr>
          <w:rFonts w:ascii="Times New Roman" w:hAnsi="Times New Roman"/>
          <w:sz w:val="28"/>
        </w:rPr>
        <w:t>while</w:t>
      </w:r>
      <w:proofErr w:type="spellEnd"/>
      <w:r w:rsidRPr="007B4822">
        <w:rPr>
          <w:rFonts w:ascii="Times New Roman" w:hAnsi="Times New Roman"/>
          <w:sz w:val="28"/>
        </w:rPr>
        <w:t xml:space="preserve"> позволяет перейти к следующей команде пока не встретиться команда END, которая завершает считывание команд из файла.</w:t>
      </w:r>
    </w:p>
    <w:p w:rsidR="004C44DA" w:rsidRPr="007B4822" w:rsidRDefault="00C23585" w:rsidP="005520EA">
      <w:pPr>
        <w:pStyle w:val="af1"/>
        <w:numPr>
          <w:ilvl w:val="0"/>
          <w:numId w:val="5"/>
        </w:numPr>
        <w:spacing w:after="0"/>
        <w:ind w:left="284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 входном</w:t>
      </w:r>
      <w:r w:rsidR="004C44DA" w:rsidRPr="007B4822">
        <w:rPr>
          <w:rFonts w:ascii="Times New Roman" w:hAnsi="Times New Roman"/>
          <w:sz w:val="28"/>
        </w:rPr>
        <w:t xml:space="preserve"> файл</w:t>
      </w:r>
      <w:r w:rsidR="00FB60FE">
        <w:rPr>
          <w:rFonts w:ascii="Times New Roman" w:hAnsi="Times New Roman"/>
          <w:sz w:val="28"/>
        </w:rPr>
        <w:t>е команды записаны построчно</w:t>
      </w:r>
      <w:r>
        <w:rPr>
          <w:rFonts w:ascii="Times New Roman" w:hAnsi="Times New Roman"/>
          <w:sz w:val="28"/>
        </w:rPr>
        <w:t xml:space="preserve"> в виде</w:t>
      </w:r>
      <w:r w:rsidR="004C44DA" w:rsidRPr="007B4822">
        <w:rPr>
          <w:rFonts w:ascii="Times New Roman" w:hAnsi="Times New Roman"/>
          <w:sz w:val="28"/>
        </w:rPr>
        <w:t xml:space="preserve"> INSERT(“ключ”, значение), последняя команда END</w:t>
      </w:r>
      <w:r>
        <w:rPr>
          <w:rFonts w:ascii="Times New Roman" w:hAnsi="Times New Roman"/>
          <w:sz w:val="28"/>
        </w:rPr>
        <w:t>.</w:t>
      </w:r>
    </w:p>
    <w:p w:rsidR="00935574" w:rsidRDefault="004C44DA" w:rsidP="005520EA">
      <w:pPr>
        <w:pStyle w:val="af1"/>
        <w:numPr>
          <w:ilvl w:val="0"/>
          <w:numId w:val="5"/>
        </w:numPr>
        <w:spacing w:after="0"/>
        <w:ind w:left="284" w:firstLine="709"/>
        <w:rPr>
          <w:rFonts w:ascii="Times New Roman" w:hAnsi="Times New Roman"/>
          <w:sz w:val="28"/>
        </w:rPr>
      </w:pPr>
      <w:r w:rsidRPr="007B4822">
        <w:rPr>
          <w:rFonts w:ascii="Times New Roman" w:hAnsi="Times New Roman"/>
          <w:sz w:val="28"/>
        </w:rPr>
        <w:t>При добавлении элемента в хеш-таблицу выводится сообщение на консоль «</w:t>
      </w:r>
      <w:proofErr w:type="spellStart"/>
      <w:r w:rsidRPr="007B4822">
        <w:rPr>
          <w:rFonts w:ascii="Times New Roman" w:hAnsi="Times New Roman"/>
          <w:sz w:val="28"/>
        </w:rPr>
        <w:t>The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element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is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inserted</w:t>
      </w:r>
      <w:proofErr w:type="spellEnd"/>
      <w:r w:rsidRPr="007B4822">
        <w:rPr>
          <w:rFonts w:ascii="Times New Roman" w:hAnsi="Times New Roman"/>
          <w:sz w:val="28"/>
        </w:rPr>
        <w:t>». При удалении из таблицы – «</w:t>
      </w:r>
      <w:proofErr w:type="spellStart"/>
      <w:r w:rsidRPr="007B4822">
        <w:rPr>
          <w:rFonts w:ascii="Times New Roman" w:hAnsi="Times New Roman"/>
          <w:sz w:val="28"/>
        </w:rPr>
        <w:t>The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element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is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removed</w:t>
      </w:r>
      <w:proofErr w:type="spellEnd"/>
      <w:r w:rsidRPr="007B4822">
        <w:rPr>
          <w:rFonts w:ascii="Times New Roman" w:hAnsi="Times New Roman"/>
          <w:sz w:val="28"/>
        </w:rPr>
        <w:t>!» (если он был в таблице) или «</w:t>
      </w:r>
      <w:proofErr w:type="spellStart"/>
      <w:r w:rsidRPr="007B4822">
        <w:rPr>
          <w:rFonts w:ascii="Times New Roman" w:hAnsi="Times New Roman"/>
          <w:sz w:val="28"/>
        </w:rPr>
        <w:t>ERROR.The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element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does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not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exist</w:t>
      </w:r>
      <w:proofErr w:type="spellEnd"/>
      <w:r w:rsidRPr="007B4822">
        <w:rPr>
          <w:rFonts w:ascii="Times New Roman" w:hAnsi="Times New Roman"/>
          <w:sz w:val="28"/>
        </w:rPr>
        <w:t xml:space="preserve">!» </w:t>
      </w:r>
      <w:r w:rsidRPr="007B4822">
        <w:rPr>
          <w:rFonts w:ascii="Times New Roman" w:hAnsi="Times New Roman"/>
          <w:sz w:val="28"/>
        </w:rPr>
        <w:lastRenderedPageBreak/>
        <w:t>(если элемент отсутствует). При выполнении поиска элемента либо выводится значение, которое принадлежит данному ключу и сообщение «</w:t>
      </w:r>
      <w:proofErr w:type="spellStart"/>
      <w:r w:rsidRPr="007B4822">
        <w:rPr>
          <w:rFonts w:ascii="Times New Roman" w:hAnsi="Times New Roman"/>
          <w:sz w:val="28"/>
        </w:rPr>
        <w:t>The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element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is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found</w:t>
      </w:r>
      <w:proofErr w:type="spellEnd"/>
      <w:r w:rsidRPr="007B4822">
        <w:rPr>
          <w:rFonts w:ascii="Times New Roman" w:hAnsi="Times New Roman"/>
          <w:sz w:val="28"/>
        </w:rPr>
        <w:t>!», либо «</w:t>
      </w:r>
      <w:proofErr w:type="spellStart"/>
      <w:r w:rsidRPr="007B4822">
        <w:rPr>
          <w:rFonts w:ascii="Times New Roman" w:hAnsi="Times New Roman"/>
          <w:sz w:val="28"/>
        </w:rPr>
        <w:t>ERROR.The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element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does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not</w:t>
      </w:r>
      <w:proofErr w:type="spellEnd"/>
      <w:r w:rsidRPr="007B4822">
        <w:rPr>
          <w:rFonts w:ascii="Times New Roman" w:hAnsi="Times New Roman"/>
          <w:sz w:val="28"/>
        </w:rPr>
        <w:t xml:space="preserve"> </w:t>
      </w:r>
      <w:proofErr w:type="spellStart"/>
      <w:r w:rsidRPr="007B4822">
        <w:rPr>
          <w:rFonts w:ascii="Times New Roman" w:hAnsi="Times New Roman"/>
          <w:sz w:val="28"/>
        </w:rPr>
        <w:t>exist</w:t>
      </w:r>
      <w:proofErr w:type="spellEnd"/>
      <w:r w:rsidRPr="007B4822">
        <w:rPr>
          <w:rFonts w:ascii="Times New Roman" w:hAnsi="Times New Roman"/>
          <w:sz w:val="28"/>
        </w:rPr>
        <w:t xml:space="preserve">!» </w:t>
      </w:r>
      <w:r w:rsidR="00FB60FE">
        <w:rPr>
          <w:rFonts w:ascii="Times New Roman" w:hAnsi="Times New Roman"/>
          <w:sz w:val="28"/>
        </w:rPr>
        <w:t xml:space="preserve">при </w:t>
      </w:r>
      <w:proofErr w:type="spellStart"/>
      <w:r w:rsidR="00FB60FE">
        <w:rPr>
          <w:rFonts w:ascii="Times New Roman" w:hAnsi="Times New Roman"/>
          <w:sz w:val="28"/>
        </w:rPr>
        <w:t>отсутсвии</w:t>
      </w:r>
      <w:proofErr w:type="spellEnd"/>
      <w:r w:rsidR="00FB60FE">
        <w:rPr>
          <w:rFonts w:ascii="Times New Roman" w:hAnsi="Times New Roman"/>
          <w:sz w:val="28"/>
        </w:rPr>
        <w:t xml:space="preserve"> элемента.</w:t>
      </w:r>
    </w:p>
    <w:p w:rsidR="00935574" w:rsidRDefault="00935574">
      <w:pPr>
        <w:spacing w:line="240" w:lineRule="auto"/>
        <w:ind w:firstLine="0"/>
        <w:jc w:val="left"/>
        <w:rPr>
          <w:rFonts w:eastAsia="Calibri"/>
          <w:szCs w:val="22"/>
          <w:lang w:eastAsia="en-US"/>
        </w:rPr>
      </w:pPr>
      <w:r>
        <w:br w:type="page"/>
      </w:r>
    </w:p>
    <w:p w:rsidR="004C44DA" w:rsidRPr="008A1FEF" w:rsidRDefault="00935574" w:rsidP="008A1FEF">
      <w:pPr>
        <w:pStyle w:val="1"/>
        <w:rPr>
          <w:rFonts w:cs="Arial"/>
        </w:rPr>
      </w:pPr>
      <w:bookmarkStart w:id="28" w:name="_БИБЛИОГРАФИЧЕСКИЙ_СПИСОК"/>
      <w:bookmarkStart w:id="29" w:name="_Toc45722668"/>
      <w:bookmarkEnd w:id="28"/>
      <w:r w:rsidRPr="008A1FEF">
        <w:rPr>
          <w:rFonts w:cs="Arial"/>
        </w:rPr>
        <w:lastRenderedPageBreak/>
        <w:t>БИБЛИОГРАФИЧЕСКИЙ СПИСОК</w:t>
      </w:r>
      <w:bookmarkEnd w:id="29"/>
    </w:p>
    <w:p w:rsidR="00B100E2" w:rsidRPr="00B100E2" w:rsidRDefault="00B100E2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outlineLvl w:val="1"/>
        <w:rPr>
          <w:rFonts w:ascii="Times New Roman" w:hAnsi="Times New Roman"/>
          <w:sz w:val="28"/>
          <w:szCs w:val="28"/>
        </w:rPr>
      </w:pPr>
      <w:r w:rsidRPr="00B100E2">
        <w:rPr>
          <w:rFonts w:ascii="Times New Roman" w:hAnsi="Times New Roman"/>
          <w:sz w:val="28"/>
          <w:szCs w:val="28"/>
        </w:rPr>
        <w:t>Абрамов С.А. Лекции о сложности алгоритмов – М.: МЦНМО, 2009. – 256 с.</w:t>
      </w:r>
    </w:p>
    <w:p w:rsidR="00B100E2" w:rsidRPr="00B100E2" w:rsidRDefault="00B100E2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outlineLvl w:val="1"/>
        <w:rPr>
          <w:rFonts w:ascii="Times New Roman" w:hAnsi="Times New Roman"/>
          <w:sz w:val="28"/>
          <w:szCs w:val="28"/>
        </w:rPr>
      </w:pPr>
      <w:proofErr w:type="spellStart"/>
      <w:r w:rsidRPr="00B100E2">
        <w:rPr>
          <w:rFonts w:ascii="Times New Roman" w:hAnsi="Times New Roman"/>
          <w:sz w:val="28"/>
          <w:szCs w:val="28"/>
        </w:rPr>
        <w:t>Башир</w:t>
      </w:r>
      <w:proofErr w:type="spellEnd"/>
      <w:r w:rsidRPr="00B100E2">
        <w:rPr>
          <w:rFonts w:ascii="Times New Roman" w:hAnsi="Times New Roman"/>
          <w:sz w:val="28"/>
          <w:szCs w:val="28"/>
        </w:rPr>
        <w:t xml:space="preserve"> И. </w:t>
      </w:r>
      <w:proofErr w:type="spellStart"/>
      <w:r w:rsidRPr="00B100E2">
        <w:rPr>
          <w:rFonts w:ascii="Times New Roman" w:hAnsi="Times New Roman"/>
          <w:sz w:val="28"/>
          <w:szCs w:val="28"/>
        </w:rPr>
        <w:t>Блокчейн</w:t>
      </w:r>
      <w:proofErr w:type="spellEnd"/>
      <w:r w:rsidRPr="00B100E2">
        <w:rPr>
          <w:rFonts w:ascii="Times New Roman" w:hAnsi="Times New Roman"/>
          <w:sz w:val="28"/>
          <w:szCs w:val="28"/>
        </w:rPr>
        <w:t xml:space="preserve">: архитектура, </w:t>
      </w:r>
      <w:proofErr w:type="spellStart"/>
      <w:r w:rsidRPr="00B100E2">
        <w:rPr>
          <w:rFonts w:ascii="Times New Roman" w:hAnsi="Times New Roman"/>
          <w:sz w:val="28"/>
          <w:szCs w:val="28"/>
        </w:rPr>
        <w:t>криптовалюты</w:t>
      </w:r>
      <w:proofErr w:type="spellEnd"/>
      <w:r w:rsidRPr="00B100E2">
        <w:rPr>
          <w:rFonts w:ascii="Times New Roman" w:hAnsi="Times New Roman"/>
          <w:sz w:val="28"/>
          <w:szCs w:val="28"/>
        </w:rPr>
        <w:t xml:space="preserve">, инструменты разработки, смарт-контакты / пер. с </w:t>
      </w:r>
      <w:proofErr w:type="spellStart"/>
      <w:r w:rsidRPr="00B100E2">
        <w:rPr>
          <w:rFonts w:ascii="Times New Roman" w:hAnsi="Times New Roman"/>
          <w:sz w:val="28"/>
          <w:szCs w:val="28"/>
        </w:rPr>
        <w:t>анг</w:t>
      </w:r>
      <w:proofErr w:type="spellEnd"/>
      <w:r w:rsidRPr="00B100E2">
        <w:rPr>
          <w:rFonts w:ascii="Times New Roman" w:hAnsi="Times New Roman"/>
          <w:sz w:val="28"/>
          <w:szCs w:val="28"/>
        </w:rPr>
        <w:t xml:space="preserve">. М. А. </w:t>
      </w:r>
      <w:proofErr w:type="spellStart"/>
      <w:r w:rsidRPr="00B100E2">
        <w:rPr>
          <w:rFonts w:ascii="Times New Roman" w:hAnsi="Times New Roman"/>
          <w:sz w:val="28"/>
          <w:szCs w:val="28"/>
        </w:rPr>
        <w:t>Райтмана</w:t>
      </w:r>
      <w:proofErr w:type="spellEnd"/>
      <w:r w:rsidRPr="00B100E2">
        <w:rPr>
          <w:rFonts w:ascii="Times New Roman" w:hAnsi="Times New Roman"/>
          <w:sz w:val="28"/>
          <w:szCs w:val="28"/>
        </w:rPr>
        <w:t>. – М.: ДМК Пресс, 2019. – 538 с.</w:t>
      </w:r>
    </w:p>
    <w:p w:rsidR="00935574" w:rsidRPr="00B100E2" w:rsidRDefault="001756C3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rPr>
          <w:rFonts w:ascii="Times New Roman" w:hAnsi="Times New Roman"/>
          <w:sz w:val="28"/>
          <w:szCs w:val="28"/>
        </w:rPr>
      </w:pPr>
      <w:r w:rsidRPr="00B100E2">
        <w:rPr>
          <w:rFonts w:ascii="Times New Roman" w:hAnsi="Times New Roman"/>
          <w:sz w:val="28"/>
          <w:szCs w:val="28"/>
        </w:rPr>
        <w:t>Кнут, Д. Искусство программирования, том 1. Основные алгоритмы / Д. Кнут. - М.: Диалектика, 2019. - 720 c.</w:t>
      </w:r>
    </w:p>
    <w:p w:rsidR="00B100E2" w:rsidRPr="00B100E2" w:rsidRDefault="00B100E2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outlineLvl w:val="1"/>
        <w:rPr>
          <w:rFonts w:ascii="Times New Roman" w:hAnsi="Times New Roman"/>
          <w:sz w:val="28"/>
          <w:szCs w:val="28"/>
        </w:rPr>
      </w:pPr>
      <w:r w:rsidRPr="00B100E2">
        <w:rPr>
          <w:rFonts w:ascii="Times New Roman" w:hAnsi="Times New Roman"/>
          <w:sz w:val="28"/>
          <w:szCs w:val="28"/>
        </w:rPr>
        <w:t>Осипов Д.Л. Технологии проектирования баз данных. М.: ДМК Пресс, 2019. – 498 с.</w:t>
      </w:r>
    </w:p>
    <w:p w:rsidR="00B100E2" w:rsidRPr="00B100E2" w:rsidRDefault="00B100E2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outlineLvl w:val="1"/>
        <w:rPr>
          <w:rFonts w:ascii="Times New Roman" w:hAnsi="Times New Roman"/>
          <w:sz w:val="28"/>
          <w:szCs w:val="28"/>
        </w:rPr>
      </w:pPr>
      <w:r w:rsidRPr="00B100E2">
        <w:rPr>
          <w:rFonts w:ascii="Times New Roman" w:hAnsi="Times New Roman"/>
          <w:sz w:val="28"/>
          <w:szCs w:val="28"/>
        </w:rPr>
        <w:t xml:space="preserve">Павлов Л. А. Структуры и алгоритмы обработки данных: учебник / Л. А. Павлов, Н. В. </w:t>
      </w:r>
      <w:proofErr w:type="spellStart"/>
      <w:r w:rsidRPr="00B100E2">
        <w:rPr>
          <w:rFonts w:ascii="Times New Roman" w:hAnsi="Times New Roman"/>
          <w:sz w:val="28"/>
          <w:szCs w:val="28"/>
        </w:rPr>
        <w:t>Пернова</w:t>
      </w:r>
      <w:proofErr w:type="spellEnd"/>
      <w:r w:rsidRPr="00B100E2">
        <w:rPr>
          <w:rFonts w:ascii="Times New Roman" w:hAnsi="Times New Roman"/>
          <w:sz w:val="28"/>
          <w:szCs w:val="28"/>
        </w:rPr>
        <w:t xml:space="preserve"> – 2-е изд., </w:t>
      </w:r>
      <w:proofErr w:type="spellStart"/>
      <w:r w:rsidRPr="00B100E2">
        <w:rPr>
          <w:rFonts w:ascii="Times New Roman" w:hAnsi="Times New Roman"/>
          <w:sz w:val="28"/>
          <w:szCs w:val="28"/>
        </w:rPr>
        <w:t>испр</w:t>
      </w:r>
      <w:proofErr w:type="spellEnd"/>
      <w:r w:rsidRPr="00B100E2">
        <w:rPr>
          <w:rFonts w:ascii="Times New Roman" w:hAnsi="Times New Roman"/>
          <w:sz w:val="28"/>
          <w:szCs w:val="28"/>
        </w:rPr>
        <w:t>. и доп. – Санкт – Петербург : Лань, 2020. – 256 с.</w:t>
      </w:r>
    </w:p>
    <w:p w:rsidR="000A42D0" w:rsidRPr="00B100E2" w:rsidRDefault="000A42D0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outlineLvl w:val="1"/>
        <w:rPr>
          <w:rFonts w:ascii="Times New Roman" w:hAnsi="Times New Roman"/>
          <w:sz w:val="28"/>
          <w:szCs w:val="28"/>
        </w:rPr>
      </w:pPr>
      <w:r w:rsidRPr="00B100E2">
        <w:rPr>
          <w:rStyle w:val="ae"/>
          <w:rFonts w:ascii="Times New Roman" w:hAnsi="Times New Roman"/>
          <w:color w:val="auto"/>
          <w:sz w:val="28"/>
          <w:szCs w:val="28"/>
          <w:u w:val="none"/>
        </w:rPr>
        <w:t>Блог программиста</w:t>
      </w:r>
      <w:r w:rsidR="006A763D">
        <w:rPr>
          <w:rStyle w:val="ae"/>
          <w:rFonts w:ascii="Times New Roman" w:hAnsi="Times New Roman"/>
          <w:color w:val="auto"/>
          <w:sz w:val="28"/>
          <w:szCs w:val="28"/>
          <w:u w:val="none"/>
        </w:rPr>
        <w:t>.</w:t>
      </w:r>
      <w:r w:rsidR="006A763D" w:rsidRPr="006A763D">
        <w:t xml:space="preserve"> </w:t>
      </w:r>
      <w:r w:rsidR="006A763D" w:rsidRPr="006A763D">
        <w:rPr>
          <w:rFonts w:ascii="Times New Roman" w:hAnsi="Times New Roman"/>
          <w:sz w:val="28"/>
        </w:rPr>
        <w:t>Блок-схемы алгоритмов. ГОСТ. Примеры</w:t>
      </w:r>
      <w:r w:rsidRPr="006A763D">
        <w:rPr>
          <w:rStyle w:val="ae"/>
          <w:rFonts w:ascii="Times New Roman" w:hAnsi="Times New Roman"/>
          <w:color w:val="auto"/>
          <w:sz w:val="36"/>
          <w:szCs w:val="28"/>
          <w:u w:val="none"/>
        </w:rPr>
        <w:t xml:space="preserve"> </w:t>
      </w:r>
      <w:r w:rsidRPr="00B100E2">
        <w:rPr>
          <w:rStyle w:val="ae"/>
          <w:rFonts w:ascii="Times New Roman" w:hAnsi="Times New Roman"/>
          <w:color w:val="auto"/>
          <w:sz w:val="28"/>
          <w:szCs w:val="28"/>
          <w:u w:val="none"/>
        </w:rPr>
        <w:sym w:font="Symbol" w:char="F02D"/>
      </w:r>
      <w:r w:rsidRPr="00B100E2">
        <w:rPr>
          <w:rStyle w:val="ae"/>
          <w:rFonts w:ascii="Times New Roman" w:hAnsi="Times New Roman"/>
          <w:color w:val="auto"/>
          <w:sz w:val="28"/>
          <w:szCs w:val="28"/>
          <w:u w:val="none"/>
        </w:rPr>
        <w:t xml:space="preserve"> </w:t>
      </w:r>
      <w:hyperlink r:id="rId28" w:history="1">
        <w:r w:rsidRPr="00B100E2">
          <w:rPr>
            <w:rStyle w:val="ae"/>
            <w:rFonts w:ascii="Times New Roman" w:hAnsi="Times New Roman"/>
            <w:sz w:val="28"/>
            <w:szCs w:val="28"/>
          </w:rPr>
          <w:t>https://pro-prof.com/archives/1462</w:t>
        </w:r>
      </w:hyperlink>
      <w:r w:rsidRPr="00B100E2">
        <w:rPr>
          <w:rStyle w:val="ae"/>
          <w:rFonts w:ascii="Times New Roman" w:hAnsi="Times New Roman"/>
          <w:color w:val="auto"/>
          <w:sz w:val="28"/>
          <w:szCs w:val="28"/>
        </w:rPr>
        <w:t xml:space="preserve"> </w:t>
      </w:r>
      <w:r w:rsidRPr="00B100E2">
        <w:rPr>
          <w:rFonts w:ascii="Times New Roman" w:hAnsi="Times New Roman"/>
          <w:sz w:val="28"/>
          <w:szCs w:val="28"/>
        </w:rPr>
        <w:t>Дата обращения: 18.06.2020</w:t>
      </w:r>
    </w:p>
    <w:p w:rsidR="0043660F" w:rsidRPr="00B100E2" w:rsidRDefault="007203F1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outlineLvl w:val="1"/>
        <w:rPr>
          <w:rFonts w:ascii="Times New Roman" w:hAnsi="Times New Roman"/>
          <w:sz w:val="28"/>
          <w:szCs w:val="28"/>
        </w:rPr>
      </w:pPr>
      <w:proofErr w:type="spellStart"/>
      <w:r w:rsidRPr="00B100E2">
        <w:rPr>
          <w:rFonts w:ascii="Times New Roman" w:hAnsi="Times New Roman"/>
          <w:sz w:val="28"/>
          <w:szCs w:val="28"/>
        </w:rPr>
        <w:t>Хабр</w:t>
      </w:r>
      <w:proofErr w:type="spellEnd"/>
      <w:r w:rsidR="006A763D">
        <w:rPr>
          <w:rFonts w:ascii="Times New Roman" w:hAnsi="Times New Roman"/>
          <w:sz w:val="28"/>
          <w:szCs w:val="28"/>
        </w:rPr>
        <w:t xml:space="preserve">. </w:t>
      </w:r>
      <w:r w:rsidR="006A763D" w:rsidRPr="006A763D">
        <w:rPr>
          <w:rStyle w:val="posttitle-text"/>
          <w:rFonts w:ascii="Times New Roman" w:hAnsi="Times New Roman"/>
          <w:sz w:val="28"/>
        </w:rPr>
        <w:t>Оценка сложности алгоритмов</w:t>
      </w:r>
      <w:r w:rsidRPr="006A763D">
        <w:rPr>
          <w:rFonts w:ascii="Times New Roman" w:hAnsi="Times New Roman"/>
          <w:sz w:val="36"/>
          <w:szCs w:val="28"/>
        </w:rPr>
        <w:t xml:space="preserve"> </w:t>
      </w:r>
      <w:r w:rsidRPr="00B100E2">
        <w:rPr>
          <w:rFonts w:ascii="Times New Roman" w:hAnsi="Times New Roman"/>
          <w:sz w:val="28"/>
          <w:szCs w:val="28"/>
        </w:rPr>
        <w:sym w:font="Symbol" w:char="F02D"/>
      </w:r>
      <w:r w:rsidRPr="00B100E2">
        <w:rPr>
          <w:rFonts w:ascii="Times New Roman" w:hAnsi="Times New Roman"/>
          <w:sz w:val="28"/>
          <w:szCs w:val="28"/>
        </w:rPr>
        <w:t xml:space="preserve"> </w:t>
      </w:r>
      <w:hyperlink r:id="rId29" w:history="1">
        <w:r w:rsidR="0079311F" w:rsidRPr="00B100E2">
          <w:rPr>
            <w:rStyle w:val="ae"/>
            <w:rFonts w:ascii="Times New Roman" w:hAnsi="Times New Roman"/>
            <w:sz w:val="28"/>
            <w:szCs w:val="28"/>
          </w:rPr>
          <w:t>https://habr.com/ru/post/104219/</w:t>
        </w:r>
      </w:hyperlink>
      <w:r w:rsidR="0079311F" w:rsidRPr="00B100E2">
        <w:rPr>
          <w:rFonts w:ascii="Times New Roman" w:hAnsi="Times New Roman"/>
          <w:sz w:val="28"/>
          <w:szCs w:val="28"/>
        </w:rPr>
        <w:t xml:space="preserve"> </w:t>
      </w:r>
      <w:r w:rsidRPr="00B100E2">
        <w:rPr>
          <w:rFonts w:ascii="Times New Roman" w:hAnsi="Times New Roman"/>
          <w:sz w:val="28"/>
          <w:szCs w:val="28"/>
        </w:rPr>
        <w:t>Дата обращения: 18</w:t>
      </w:r>
      <w:r w:rsidR="0079311F" w:rsidRPr="00B100E2">
        <w:rPr>
          <w:rFonts w:ascii="Times New Roman" w:hAnsi="Times New Roman"/>
          <w:sz w:val="28"/>
          <w:szCs w:val="28"/>
        </w:rPr>
        <w:t>.06.2020</w:t>
      </w:r>
    </w:p>
    <w:p w:rsidR="0079311F" w:rsidRPr="00B100E2" w:rsidRDefault="007203F1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outlineLvl w:val="1"/>
        <w:rPr>
          <w:rFonts w:ascii="Times New Roman" w:hAnsi="Times New Roman"/>
          <w:sz w:val="28"/>
          <w:szCs w:val="28"/>
        </w:rPr>
      </w:pPr>
      <w:proofErr w:type="spellStart"/>
      <w:r w:rsidRPr="00B100E2">
        <w:rPr>
          <w:rFonts w:ascii="Times New Roman" w:hAnsi="Times New Roman"/>
          <w:sz w:val="28"/>
          <w:szCs w:val="28"/>
        </w:rPr>
        <w:t>Хабр</w:t>
      </w:r>
      <w:proofErr w:type="spellEnd"/>
      <w:r w:rsidR="006A763D">
        <w:rPr>
          <w:rFonts w:ascii="Times New Roman" w:hAnsi="Times New Roman"/>
          <w:sz w:val="28"/>
          <w:szCs w:val="28"/>
        </w:rPr>
        <w:t xml:space="preserve">. </w:t>
      </w:r>
      <w:r w:rsidR="006A763D" w:rsidRPr="006A763D">
        <w:rPr>
          <w:rStyle w:val="posttitle-text"/>
          <w:rFonts w:ascii="Times New Roman" w:hAnsi="Times New Roman"/>
          <w:sz w:val="28"/>
        </w:rPr>
        <w:t xml:space="preserve">Основные структуры данных. </w:t>
      </w:r>
      <w:proofErr w:type="spellStart"/>
      <w:r w:rsidR="006A763D" w:rsidRPr="006A763D">
        <w:rPr>
          <w:rStyle w:val="posttitle-text"/>
          <w:rFonts w:ascii="Times New Roman" w:hAnsi="Times New Roman"/>
          <w:sz w:val="28"/>
        </w:rPr>
        <w:t>Матчасть</w:t>
      </w:r>
      <w:proofErr w:type="spellEnd"/>
      <w:r w:rsidR="006A763D" w:rsidRPr="006A763D">
        <w:rPr>
          <w:rStyle w:val="posttitle-text"/>
          <w:rFonts w:ascii="Times New Roman" w:hAnsi="Times New Roman"/>
          <w:sz w:val="28"/>
        </w:rPr>
        <w:t>. Азы</w:t>
      </w:r>
      <w:r w:rsidRPr="006A763D">
        <w:rPr>
          <w:rFonts w:ascii="Times New Roman" w:hAnsi="Times New Roman"/>
          <w:sz w:val="36"/>
          <w:szCs w:val="28"/>
        </w:rPr>
        <w:t xml:space="preserve"> </w:t>
      </w:r>
      <w:r w:rsidRPr="00B100E2">
        <w:rPr>
          <w:rFonts w:ascii="Times New Roman" w:hAnsi="Times New Roman"/>
          <w:sz w:val="28"/>
          <w:szCs w:val="28"/>
        </w:rPr>
        <w:sym w:font="Symbol" w:char="F02D"/>
      </w:r>
      <w:r w:rsidRPr="00B100E2">
        <w:rPr>
          <w:rFonts w:ascii="Times New Roman" w:hAnsi="Times New Roman"/>
          <w:sz w:val="28"/>
          <w:szCs w:val="28"/>
        </w:rPr>
        <w:t xml:space="preserve"> </w:t>
      </w:r>
      <w:hyperlink r:id="rId30" w:history="1">
        <w:r w:rsidR="00F65EFB" w:rsidRPr="00B100E2">
          <w:rPr>
            <w:rStyle w:val="ae"/>
            <w:rFonts w:ascii="Times New Roman" w:hAnsi="Times New Roman"/>
            <w:sz w:val="28"/>
            <w:szCs w:val="28"/>
          </w:rPr>
          <w:t>https://habr.com/ru/post/422259/</w:t>
        </w:r>
      </w:hyperlink>
      <w:r w:rsidR="00F65EFB" w:rsidRPr="00B100E2">
        <w:rPr>
          <w:rFonts w:ascii="Times New Roman" w:hAnsi="Times New Roman"/>
          <w:sz w:val="28"/>
          <w:szCs w:val="28"/>
        </w:rPr>
        <w:t xml:space="preserve"> Дата обращения: 11.06.2020</w:t>
      </w:r>
    </w:p>
    <w:p w:rsidR="008F50AC" w:rsidRPr="00B100E2" w:rsidRDefault="007203F1" w:rsidP="00B100E2">
      <w:pPr>
        <w:pStyle w:val="af1"/>
        <w:numPr>
          <w:ilvl w:val="0"/>
          <w:numId w:val="10"/>
        </w:numPr>
        <w:spacing w:line="240" w:lineRule="auto"/>
        <w:ind w:left="0" w:right="49" w:firstLine="0"/>
        <w:outlineLvl w:val="1"/>
        <w:rPr>
          <w:rFonts w:ascii="Times New Roman" w:hAnsi="Times New Roman"/>
          <w:sz w:val="28"/>
          <w:szCs w:val="28"/>
        </w:rPr>
      </w:pPr>
      <w:proofErr w:type="spellStart"/>
      <w:r w:rsidRPr="00B100E2">
        <w:rPr>
          <w:rFonts w:ascii="Times New Roman" w:hAnsi="Times New Roman"/>
          <w:sz w:val="28"/>
          <w:szCs w:val="28"/>
        </w:rPr>
        <w:t>Хабр</w:t>
      </w:r>
      <w:proofErr w:type="spellEnd"/>
      <w:r w:rsidR="006A763D">
        <w:rPr>
          <w:rFonts w:ascii="Times New Roman" w:hAnsi="Times New Roman"/>
          <w:sz w:val="28"/>
          <w:szCs w:val="28"/>
        </w:rPr>
        <w:t xml:space="preserve">. </w:t>
      </w:r>
      <w:r w:rsidR="006A763D" w:rsidRPr="006A763D">
        <w:rPr>
          <w:rStyle w:val="posttitle-text"/>
          <w:rFonts w:ascii="Times New Roman" w:hAnsi="Times New Roman"/>
          <w:sz w:val="28"/>
        </w:rPr>
        <w:t>Хеш-таблицы</w:t>
      </w:r>
      <w:r w:rsidRPr="006A763D">
        <w:rPr>
          <w:rFonts w:ascii="Times New Roman" w:hAnsi="Times New Roman"/>
          <w:sz w:val="36"/>
          <w:szCs w:val="28"/>
        </w:rPr>
        <w:t xml:space="preserve"> </w:t>
      </w:r>
      <w:r w:rsidRPr="00B100E2">
        <w:rPr>
          <w:rFonts w:ascii="Times New Roman" w:hAnsi="Times New Roman"/>
          <w:sz w:val="28"/>
          <w:szCs w:val="28"/>
        </w:rPr>
        <w:sym w:font="Symbol" w:char="F02D"/>
      </w:r>
      <w:r w:rsidRPr="00B100E2">
        <w:rPr>
          <w:rFonts w:ascii="Times New Roman" w:hAnsi="Times New Roman"/>
          <w:sz w:val="28"/>
          <w:szCs w:val="28"/>
        </w:rPr>
        <w:t xml:space="preserve"> </w:t>
      </w:r>
      <w:hyperlink r:id="rId31" w:history="1">
        <w:r w:rsidR="00F65EFB" w:rsidRPr="00B100E2">
          <w:rPr>
            <w:rStyle w:val="ae"/>
            <w:rFonts w:ascii="Times New Roman" w:hAnsi="Times New Roman"/>
            <w:sz w:val="28"/>
            <w:szCs w:val="28"/>
          </w:rPr>
          <w:t>https://habr.com/ru/post/509220/</w:t>
        </w:r>
      </w:hyperlink>
      <w:r w:rsidR="00F65EFB" w:rsidRPr="00B100E2">
        <w:rPr>
          <w:rFonts w:ascii="Times New Roman" w:hAnsi="Times New Roman"/>
          <w:sz w:val="28"/>
          <w:szCs w:val="28"/>
        </w:rPr>
        <w:t xml:space="preserve"> </w:t>
      </w:r>
      <w:r w:rsidRPr="00B100E2">
        <w:rPr>
          <w:rFonts w:ascii="Times New Roman" w:hAnsi="Times New Roman"/>
          <w:sz w:val="28"/>
          <w:szCs w:val="28"/>
        </w:rPr>
        <w:t>Дата обращения: 18</w:t>
      </w:r>
      <w:r w:rsidR="00F65EFB" w:rsidRPr="00B100E2">
        <w:rPr>
          <w:rFonts w:ascii="Times New Roman" w:hAnsi="Times New Roman"/>
          <w:sz w:val="28"/>
          <w:szCs w:val="28"/>
        </w:rPr>
        <w:t>.06.2020</w:t>
      </w:r>
    </w:p>
    <w:p w:rsidR="008B3C30" w:rsidRDefault="008B3C30" w:rsidP="008B3C30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8B3C30" w:rsidRPr="008A1FEF" w:rsidRDefault="008B3C30" w:rsidP="008A1FEF">
      <w:pPr>
        <w:pStyle w:val="1"/>
        <w:rPr>
          <w:rFonts w:cs="Arial"/>
          <w:szCs w:val="28"/>
        </w:rPr>
      </w:pPr>
      <w:bookmarkStart w:id="30" w:name="_Toc45722669"/>
      <w:r w:rsidRPr="008A1FEF">
        <w:rPr>
          <w:rFonts w:cs="Arial"/>
          <w:szCs w:val="28"/>
        </w:rPr>
        <w:lastRenderedPageBreak/>
        <w:t>ПРИЛОЖЕНИЕ А</w:t>
      </w:r>
      <w:bookmarkEnd w:id="30"/>
      <w:r w:rsidRPr="008A1FEF">
        <w:rPr>
          <w:rFonts w:cs="Arial"/>
          <w:szCs w:val="28"/>
        </w:rPr>
        <w:t xml:space="preserve"> </w:t>
      </w:r>
    </w:p>
    <w:p w:rsidR="008B3C30" w:rsidRDefault="008B3C30" w:rsidP="008B3C30">
      <w:pPr>
        <w:spacing w:line="240" w:lineRule="auto"/>
        <w:ind w:firstLine="0"/>
        <w:jc w:val="center"/>
        <w:rPr>
          <w:rFonts w:ascii="Arial" w:hAnsi="Arial" w:cs="Arial"/>
          <w:b/>
          <w:sz w:val="32"/>
          <w:szCs w:val="28"/>
        </w:rPr>
      </w:pPr>
      <w:r w:rsidRPr="008B3C30">
        <w:rPr>
          <w:rFonts w:ascii="Arial" w:hAnsi="Arial" w:cs="Arial"/>
          <w:b/>
          <w:sz w:val="32"/>
          <w:szCs w:val="28"/>
        </w:rPr>
        <w:t>ИСХОДНЫЙ КОД задание А</w:t>
      </w:r>
    </w:p>
    <w:p w:rsidR="008B3C30" w:rsidRDefault="008B3C30" w:rsidP="008B3C30">
      <w:pPr>
        <w:spacing w:line="240" w:lineRule="auto"/>
        <w:ind w:firstLine="0"/>
        <w:jc w:val="left"/>
        <w:rPr>
          <w:i/>
          <w:szCs w:val="28"/>
          <w:u w:val="single"/>
        </w:rPr>
      </w:pPr>
      <w:r>
        <w:rPr>
          <w:i/>
          <w:szCs w:val="28"/>
          <w:u w:val="single"/>
        </w:rPr>
        <w:t>Сортировка пузырьком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i/>
          <w:szCs w:val="28"/>
          <w:u w:val="single"/>
        </w:rPr>
      </w:pP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</w:rPr>
      </w:pPr>
      <w:r w:rsidRPr="008B3C30">
        <w:rPr>
          <w:rFonts w:ascii="Consolas" w:hAnsi="Consolas" w:cs="Arial"/>
          <w:sz w:val="19"/>
          <w:szCs w:val="19"/>
        </w:rPr>
        <w:t>#</w:t>
      </w:r>
      <w:r w:rsidRPr="008B3C30">
        <w:rPr>
          <w:rFonts w:ascii="Consolas" w:hAnsi="Consolas" w:cs="Arial"/>
          <w:sz w:val="19"/>
          <w:szCs w:val="19"/>
          <w:lang w:val="en-US"/>
        </w:rPr>
        <w:t>include</w:t>
      </w:r>
      <w:r w:rsidRPr="008B3C30">
        <w:rPr>
          <w:rFonts w:ascii="Consolas" w:hAnsi="Consolas" w:cs="Arial"/>
          <w:sz w:val="19"/>
          <w:szCs w:val="19"/>
        </w:rPr>
        <w:t xml:space="preserve"> &lt;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stdio</w:t>
      </w:r>
      <w:proofErr w:type="spellEnd"/>
      <w:r w:rsidRPr="008B3C30">
        <w:rPr>
          <w:rFonts w:ascii="Consolas" w:hAnsi="Consolas" w:cs="Arial"/>
          <w:sz w:val="19"/>
          <w:szCs w:val="19"/>
        </w:rPr>
        <w:t>.</w:t>
      </w:r>
      <w:r w:rsidRPr="008B3C30">
        <w:rPr>
          <w:rFonts w:ascii="Consolas" w:hAnsi="Consolas" w:cs="Arial"/>
          <w:sz w:val="19"/>
          <w:szCs w:val="19"/>
          <w:lang w:val="en-US"/>
        </w:rPr>
        <w:t>h</w:t>
      </w:r>
      <w:r w:rsidRPr="008B3C30">
        <w:rPr>
          <w:rFonts w:ascii="Consolas" w:hAnsi="Consolas" w:cs="Arial"/>
          <w:sz w:val="19"/>
          <w:szCs w:val="19"/>
        </w:rPr>
        <w:t>&gt;</w:t>
      </w:r>
    </w:p>
    <w:p w:rsidR="008B3C30" w:rsidRPr="0034170D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34170D">
        <w:rPr>
          <w:rFonts w:ascii="Consolas" w:hAnsi="Consolas" w:cs="Arial"/>
          <w:sz w:val="19"/>
          <w:szCs w:val="19"/>
          <w:lang w:val="en-US"/>
        </w:rPr>
        <w:t>#</w:t>
      </w:r>
      <w:r w:rsidRPr="008B3C30">
        <w:rPr>
          <w:rFonts w:ascii="Consolas" w:hAnsi="Consolas" w:cs="Arial"/>
          <w:sz w:val="19"/>
          <w:szCs w:val="19"/>
          <w:lang w:val="en-US"/>
        </w:rPr>
        <w:t>include</w:t>
      </w:r>
      <w:r w:rsidRPr="0034170D">
        <w:rPr>
          <w:rFonts w:ascii="Consolas" w:hAnsi="Consolas" w:cs="Arial"/>
          <w:sz w:val="19"/>
          <w:szCs w:val="19"/>
          <w:lang w:val="en-US"/>
        </w:rPr>
        <w:t xml:space="preserve"> &lt;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malloc</w:t>
      </w:r>
      <w:r w:rsidRPr="0034170D">
        <w:rPr>
          <w:rFonts w:ascii="Consolas" w:hAnsi="Consolas" w:cs="Arial"/>
          <w:sz w:val="19"/>
          <w:szCs w:val="19"/>
          <w:lang w:val="en-US"/>
        </w:rPr>
        <w:t>.</w:t>
      </w:r>
      <w:r w:rsidRPr="008B3C30">
        <w:rPr>
          <w:rFonts w:ascii="Consolas" w:hAnsi="Consolas" w:cs="Arial"/>
          <w:sz w:val="19"/>
          <w:szCs w:val="19"/>
          <w:lang w:val="en-US"/>
        </w:rPr>
        <w:t>h</w:t>
      </w:r>
      <w:proofErr w:type="spellEnd"/>
      <w:r w:rsidRPr="0034170D">
        <w:rPr>
          <w:rFonts w:ascii="Consolas" w:hAnsi="Consolas" w:cs="Arial"/>
          <w:sz w:val="19"/>
          <w:szCs w:val="19"/>
          <w:lang w:val="en-US"/>
        </w:rPr>
        <w:t>&gt;</w:t>
      </w:r>
    </w:p>
    <w:p w:rsidR="008B3C30" w:rsidRPr="0034170D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34170D">
        <w:rPr>
          <w:rFonts w:ascii="Consolas" w:hAnsi="Consolas" w:cs="Arial"/>
          <w:sz w:val="19"/>
          <w:szCs w:val="19"/>
          <w:lang w:val="en-US"/>
        </w:rPr>
        <w:t>#</w:t>
      </w:r>
      <w:r w:rsidRPr="008B3C30">
        <w:rPr>
          <w:rFonts w:ascii="Consolas" w:hAnsi="Consolas" w:cs="Arial"/>
          <w:sz w:val="19"/>
          <w:szCs w:val="19"/>
          <w:lang w:val="en-US"/>
        </w:rPr>
        <w:t>include</w:t>
      </w:r>
      <w:r w:rsidRPr="0034170D">
        <w:rPr>
          <w:rFonts w:ascii="Consolas" w:hAnsi="Consolas" w:cs="Arial"/>
          <w:sz w:val="19"/>
          <w:szCs w:val="19"/>
          <w:lang w:val="en-US"/>
        </w:rPr>
        <w:t xml:space="preserve"> &lt;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time</w:t>
      </w:r>
      <w:r w:rsidRPr="0034170D">
        <w:rPr>
          <w:rFonts w:ascii="Consolas" w:hAnsi="Consolas" w:cs="Arial"/>
          <w:sz w:val="19"/>
          <w:szCs w:val="19"/>
          <w:lang w:val="en-US"/>
        </w:rPr>
        <w:t>.</w:t>
      </w:r>
      <w:r w:rsidRPr="008B3C30">
        <w:rPr>
          <w:rFonts w:ascii="Consolas" w:hAnsi="Consolas" w:cs="Arial"/>
          <w:sz w:val="19"/>
          <w:szCs w:val="19"/>
          <w:lang w:val="en-US"/>
        </w:rPr>
        <w:t>h</w:t>
      </w:r>
      <w:proofErr w:type="spellEnd"/>
      <w:r w:rsidRPr="0034170D">
        <w:rPr>
          <w:rFonts w:ascii="Consolas" w:hAnsi="Consolas" w:cs="Arial"/>
          <w:sz w:val="19"/>
          <w:szCs w:val="19"/>
          <w:lang w:val="en-US"/>
        </w:rPr>
        <w:t>&gt;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34170D">
        <w:rPr>
          <w:rFonts w:ascii="Consolas" w:hAnsi="Consolas" w:cs="Arial"/>
          <w:sz w:val="19"/>
          <w:szCs w:val="19"/>
          <w:lang w:val="en-US"/>
        </w:rPr>
        <w:t>#</w:t>
      </w:r>
      <w:r w:rsidRPr="008B3C30">
        <w:rPr>
          <w:rFonts w:ascii="Consolas" w:hAnsi="Consolas" w:cs="Arial"/>
          <w:sz w:val="19"/>
          <w:szCs w:val="19"/>
          <w:lang w:val="en-US"/>
        </w:rPr>
        <w:t>include</w:t>
      </w:r>
      <w:r w:rsidRPr="0034170D">
        <w:rPr>
          <w:rFonts w:ascii="Consolas" w:hAnsi="Consolas" w:cs="Arial"/>
          <w:sz w:val="19"/>
          <w:szCs w:val="19"/>
          <w:lang w:val="en-US"/>
        </w:rPr>
        <w:t xml:space="preserve"> </w:t>
      </w:r>
      <w:r w:rsidRPr="008B3C30">
        <w:rPr>
          <w:rFonts w:ascii="Consolas" w:hAnsi="Consolas" w:cs="Arial"/>
          <w:sz w:val="19"/>
          <w:szCs w:val="19"/>
          <w:lang w:val="en-US"/>
        </w:rPr>
        <w:t>&lt;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stdlib.h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&gt;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 xml:space="preserve">void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BubbleSort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*array,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N)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>{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j,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fl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do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{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fl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= 0;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for (j = 0; j &lt; (N - 1);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j++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)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{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if (array[j] &gt; array[j + 1])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{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tmp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= array[j];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array[j] = array[j + 1];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array[j + 1] =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tmp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fl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= 1;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}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}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} while(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fl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>}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main()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>{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FILE *input;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if ((input =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fopen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("input.txt", "r")) == NULL)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{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printf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("!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ERROR!File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not found!\n");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return 0;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}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*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arrayU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, *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arrayR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, *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arrayS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, N,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double t1, t2, t3;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fscanf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(input, "%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", &amp;N);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printf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("%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", N);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arrayU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= 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*)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malloc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(N *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sizeof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));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arrayR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= 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*)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malloc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(N *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sizeof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));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arrayS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= 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*)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malloc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(N *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sizeof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int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));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for 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=0;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&lt; N;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++)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{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arrayU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[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] =  rand()%100000;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//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arrayR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[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] = N -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r w:rsidRPr="008B3C30">
        <w:rPr>
          <w:rFonts w:ascii="Consolas" w:hAnsi="Consolas" w:cs="Arial"/>
          <w:sz w:val="19"/>
          <w:szCs w:val="19"/>
          <w:lang w:val="en-US"/>
        </w:rPr>
        <w:tab/>
        <w:t>//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arrayS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[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] = 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i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lastRenderedPageBreak/>
        <w:tab/>
        <w:t>}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t1 = clock();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BubbleSort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arrayU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, N);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t2 = clock();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t3 = (t2-t1) / CLOCKS_PER_SEC;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printf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("\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nUnsorted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array\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nTIME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: %f", t3);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t1 = clock();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BubbleSort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arrayR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, N);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t2 = clock();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t3 = (t2-t1) / CLOCKS_PER_SEC;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printf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("\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nReverse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sorted array\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nTIME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: %f", t3);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t1 = clock();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BubbleSort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arrayS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, N);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t2 = clock();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 xml:space="preserve">t3 = (t2-t1) / CLOCKS_PER_SEC; 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printf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("\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nSorted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 xml:space="preserve"> array\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nTIME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: %f", t3);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free(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arrayU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free(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arrayR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);</w:t>
      </w:r>
    </w:p>
    <w:p w:rsidR="008B3C30" w:rsidRPr="008B3C30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  <w:t>free(</w:t>
      </w:r>
      <w:proofErr w:type="spellStart"/>
      <w:r w:rsidRPr="008B3C30">
        <w:rPr>
          <w:rFonts w:ascii="Consolas" w:hAnsi="Consolas" w:cs="Arial"/>
          <w:sz w:val="19"/>
          <w:szCs w:val="19"/>
          <w:lang w:val="en-US"/>
        </w:rPr>
        <w:t>arrayS</w:t>
      </w:r>
      <w:proofErr w:type="spellEnd"/>
      <w:r w:rsidRPr="008B3C30">
        <w:rPr>
          <w:rFonts w:ascii="Consolas" w:hAnsi="Consolas" w:cs="Arial"/>
          <w:sz w:val="19"/>
          <w:szCs w:val="19"/>
          <w:lang w:val="en-US"/>
        </w:rPr>
        <w:t>);</w:t>
      </w:r>
    </w:p>
    <w:p w:rsidR="008B3C30" w:rsidRPr="00380965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8B3C30">
        <w:rPr>
          <w:rFonts w:ascii="Consolas" w:hAnsi="Consolas" w:cs="Arial"/>
          <w:sz w:val="19"/>
          <w:szCs w:val="19"/>
          <w:lang w:val="en-US"/>
        </w:rPr>
        <w:tab/>
      </w:r>
      <w:proofErr w:type="spellStart"/>
      <w:r w:rsidRPr="00380965">
        <w:rPr>
          <w:rFonts w:ascii="Consolas" w:hAnsi="Consolas" w:cs="Arial"/>
          <w:sz w:val="19"/>
          <w:szCs w:val="19"/>
          <w:lang w:val="en-US"/>
        </w:rPr>
        <w:t>fclose</w:t>
      </w:r>
      <w:proofErr w:type="spellEnd"/>
      <w:r w:rsidRPr="00380965">
        <w:rPr>
          <w:rFonts w:ascii="Consolas" w:hAnsi="Consolas" w:cs="Arial"/>
          <w:sz w:val="19"/>
          <w:szCs w:val="19"/>
          <w:lang w:val="en-US"/>
        </w:rPr>
        <w:t>(input);</w:t>
      </w:r>
    </w:p>
    <w:p w:rsidR="008B3C30" w:rsidRPr="00380965" w:rsidRDefault="008B3C30" w:rsidP="008B3C30">
      <w:pPr>
        <w:spacing w:line="240" w:lineRule="auto"/>
        <w:ind w:firstLine="0"/>
        <w:jc w:val="left"/>
        <w:rPr>
          <w:rFonts w:ascii="Consolas" w:hAnsi="Consolas" w:cs="Arial"/>
          <w:sz w:val="19"/>
          <w:szCs w:val="19"/>
          <w:lang w:val="en-US"/>
        </w:rPr>
      </w:pPr>
      <w:r w:rsidRPr="00380965">
        <w:rPr>
          <w:rFonts w:ascii="Consolas" w:hAnsi="Consolas" w:cs="Arial"/>
          <w:sz w:val="19"/>
          <w:szCs w:val="19"/>
          <w:lang w:val="en-US"/>
        </w:rPr>
        <w:tab/>
        <w:t>return 0;</w:t>
      </w:r>
    </w:p>
    <w:p w:rsidR="008B3C30" w:rsidRPr="00380965" w:rsidRDefault="008B3C30" w:rsidP="008B3C30">
      <w:pPr>
        <w:spacing w:line="240" w:lineRule="auto"/>
        <w:ind w:firstLine="0"/>
        <w:jc w:val="left"/>
        <w:rPr>
          <w:rFonts w:ascii="Arial" w:hAnsi="Arial" w:cs="Arial"/>
          <w:sz w:val="32"/>
          <w:szCs w:val="28"/>
          <w:lang w:val="en-US"/>
        </w:rPr>
      </w:pPr>
      <w:r w:rsidRPr="00380965">
        <w:rPr>
          <w:rFonts w:ascii="Consolas" w:hAnsi="Consolas" w:cs="Arial"/>
          <w:sz w:val="19"/>
          <w:szCs w:val="19"/>
          <w:lang w:val="en-US"/>
        </w:rPr>
        <w:t>}</w:t>
      </w:r>
    </w:p>
    <w:p w:rsidR="001C6FB6" w:rsidRPr="00380965" w:rsidRDefault="001C6FB6" w:rsidP="008B3C30">
      <w:pPr>
        <w:spacing w:line="240" w:lineRule="auto"/>
        <w:ind w:firstLine="0"/>
        <w:jc w:val="left"/>
        <w:rPr>
          <w:rFonts w:eastAsia="Calibri"/>
          <w:szCs w:val="28"/>
          <w:lang w:val="en-US" w:eastAsia="en-US"/>
        </w:rPr>
      </w:pPr>
    </w:p>
    <w:p w:rsidR="00246194" w:rsidRPr="00380965" w:rsidRDefault="008B3C30">
      <w:pPr>
        <w:spacing w:line="240" w:lineRule="auto"/>
        <w:ind w:firstLine="0"/>
        <w:jc w:val="left"/>
        <w:rPr>
          <w:i/>
          <w:u w:val="single"/>
          <w:lang w:val="en-US"/>
        </w:rPr>
      </w:pPr>
      <w:r w:rsidRPr="008B3C30">
        <w:rPr>
          <w:i/>
          <w:u w:val="single"/>
        </w:rPr>
        <w:t>Сортировка</w:t>
      </w:r>
      <w:r w:rsidRPr="00380965">
        <w:rPr>
          <w:i/>
          <w:u w:val="single"/>
          <w:lang w:val="en-US"/>
        </w:rPr>
        <w:t xml:space="preserve"> </w:t>
      </w:r>
      <w:r w:rsidRPr="008B3C30">
        <w:rPr>
          <w:i/>
          <w:u w:val="single"/>
        </w:rPr>
        <w:t>вставками</w:t>
      </w:r>
    </w:p>
    <w:p w:rsidR="008B3C30" w:rsidRPr="00380965" w:rsidRDefault="008B3C30">
      <w:pPr>
        <w:spacing w:line="240" w:lineRule="auto"/>
        <w:ind w:firstLine="0"/>
        <w:jc w:val="left"/>
        <w:rPr>
          <w:u w:val="single"/>
          <w:lang w:val="en-US"/>
        </w:rPr>
      </w:pP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stdio.h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time.h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stdlib.h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 xml:space="preserve">void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InclusionSort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*array,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N)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, index, value;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for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1;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&lt; N;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++)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index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value = array[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];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while ((index &gt; 0) &amp;&amp; (array[index - 1] &gt; value))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array[index] = array[index - 1];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index--;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array[index] = value;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}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main()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FILE *input;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if ((input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fopen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("input.txt", "r")) == NULL)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lastRenderedPageBreak/>
        <w:tab/>
        <w:t>{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("!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ERROR!File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not found!\n");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return 0;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, *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, *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N,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double t1, t2, t3;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fscanf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(input, "%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", &amp;N);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("%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", N);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*)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(N *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*)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(N *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*)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(N *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for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=0;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&lt; N;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++)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] =  rand()%100000;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= N -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t1 = clock();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InclusionSort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N);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t2 = clock();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t3 = (t2-t1) / CLOCKS_PER_SEC;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nUnsorted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array\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nTIME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%f", t3);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t1 = clock();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InclusionSort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N);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t2 = clock();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t3 = (t2-t1) / CLOCKS_PER_SEC;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nReverse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sorted array\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nTIME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%f", t3);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t1 = clock();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InclusionSort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N);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t2 = clock();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t3 = (t2-t1) / CLOCKS_PER_SEC; 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nSorted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array\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nTIME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%f", t3);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free(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free(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);</w:t>
      </w:r>
    </w:p>
    <w:p w:rsidR="008B3C30" w:rsidRPr="00BC0D21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free(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);</w:t>
      </w:r>
    </w:p>
    <w:p w:rsidR="008B3C30" w:rsidRPr="00380965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380965">
        <w:rPr>
          <w:rFonts w:ascii="Consolas" w:hAnsi="Consolas"/>
          <w:sz w:val="19"/>
          <w:szCs w:val="19"/>
          <w:lang w:val="en-US"/>
        </w:rPr>
        <w:t>fclose</w:t>
      </w:r>
      <w:proofErr w:type="spellEnd"/>
      <w:r w:rsidRPr="00380965">
        <w:rPr>
          <w:rFonts w:ascii="Consolas" w:hAnsi="Consolas"/>
          <w:sz w:val="19"/>
          <w:szCs w:val="19"/>
          <w:lang w:val="en-US"/>
        </w:rPr>
        <w:t>(input);</w:t>
      </w:r>
    </w:p>
    <w:p w:rsidR="008B3C30" w:rsidRPr="00380965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  <w:t>return 0;</w:t>
      </w:r>
    </w:p>
    <w:p w:rsidR="008B3C30" w:rsidRPr="00380965" w:rsidRDefault="008B3C30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>}</w:t>
      </w:r>
    </w:p>
    <w:p w:rsidR="00BC0D21" w:rsidRPr="00380965" w:rsidRDefault="00BC0D21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380965" w:rsidRDefault="00BC0D21" w:rsidP="008B3C30">
      <w:pPr>
        <w:spacing w:line="240" w:lineRule="auto"/>
        <w:ind w:firstLine="0"/>
        <w:jc w:val="left"/>
        <w:rPr>
          <w:i/>
          <w:szCs w:val="28"/>
          <w:u w:val="single"/>
          <w:lang w:val="en-US"/>
        </w:rPr>
      </w:pPr>
      <w:r w:rsidRPr="00BC0D21">
        <w:rPr>
          <w:i/>
          <w:szCs w:val="28"/>
          <w:u w:val="single"/>
        </w:rPr>
        <w:t>Сортировка</w:t>
      </w:r>
      <w:r w:rsidRPr="00380965">
        <w:rPr>
          <w:i/>
          <w:szCs w:val="28"/>
          <w:u w:val="single"/>
          <w:lang w:val="en-US"/>
        </w:rPr>
        <w:t xml:space="preserve"> </w:t>
      </w:r>
      <w:r w:rsidRPr="00BC0D21">
        <w:rPr>
          <w:i/>
          <w:szCs w:val="28"/>
          <w:u w:val="single"/>
        </w:rPr>
        <w:t>выбором</w:t>
      </w:r>
    </w:p>
    <w:p w:rsidR="00BC0D21" w:rsidRPr="00380965" w:rsidRDefault="00BC0D21" w:rsidP="008B3C30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stdio.h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time.h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stdlib.h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lastRenderedPageBreak/>
        <w:t xml:space="preserve">void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SelectionSort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*array,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N)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j, min,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tmp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for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0;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&lt; (N - 1);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++)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min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for (j 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+ 1); j &lt; N;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j++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if (array[min] &gt; array[j])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min = j;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tmp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array[min];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array[min] = array[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array[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tmp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main()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FILE *input;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if ((input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fopen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("input.txt", "r")) == NULL)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("!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ERROR!File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not found!\n");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return 0;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, *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, *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N,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double t1, t2, t3;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fscanf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(input, "%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", &amp;N);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("%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", N);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*)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(N *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*)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(N *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*)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(N *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for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=0;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&lt; N;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++)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] =  rand()%100000;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= N -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t1 = clock();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SelectionSort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N);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t2 = clock();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t3 = (t2-t1) / CLOCKS_PER_SEC;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nUnsorted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array\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nTIME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%f", t3);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t1 = clock();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SelectionSort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N);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t2 = clock();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t3 = (t2-t1) / CLOCKS_PER_SEC;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nReverse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sorted array\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nTIME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%f", t3);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lastRenderedPageBreak/>
        <w:tab/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380965">
        <w:rPr>
          <w:rFonts w:ascii="Consolas" w:hAnsi="Consolas"/>
          <w:sz w:val="19"/>
          <w:szCs w:val="19"/>
          <w:lang w:val="en-US"/>
        </w:rPr>
        <w:t xml:space="preserve">t1 = clock();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SelectionSort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, N);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t2 = clock();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t3 = (t2-t1) / CLOCKS_PER_SEC;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nSorted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array\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nTIME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%f", t3);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free(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arrayU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free(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free(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arrayS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</w:rPr>
        <w:t>fclose</w:t>
      </w:r>
      <w:proofErr w:type="spellEnd"/>
      <w:r w:rsidRPr="00BC0D21">
        <w:rPr>
          <w:rFonts w:ascii="Consolas" w:hAnsi="Consolas"/>
          <w:sz w:val="19"/>
          <w:szCs w:val="19"/>
        </w:rPr>
        <w:t>(</w:t>
      </w:r>
      <w:proofErr w:type="spellStart"/>
      <w:r w:rsidRPr="00BC0D21">
        <w:rPr>
          <w:rFonts w:ascii="Consolas" w:hAnsi="Consolas"/>
          <w:sz w:val="19"/>
          <w:szCs w:val="19"/>
        </w:rPr>
        <w:t>input</w:t>
      </w:r>
      <w:proofErr w:type="spellEnd"/>
      <w:r w:rsidRPr="00BC0D21">
        <w:rPr>
          <w:rFonts w:ascii="Consolas" w:hAnsi="Consolas"/>
          <w:sz w:val="19"/>
          <w:szCs w:val="19"/>
        </w:rPr>
        <w:t>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  <w:r w:rsidRPr="00BC0D21">
        <w:rPr>
          <w:rFonts w:ascii="Consolas" w:hAnsi="Consolas"/>
          <w:sz w:val="19"/>
          <w:szCs w:val="19"/>
        </w:rPr>
        <w:tab/>
      </w:r>
      <w:proofErr w:type="spellStart"/>
      <w:r w:rsidRPr="00BC0D21">
        <w:rPr>
          <w:rFonts w:ascii="Consolas" w:hAnsi="Consolas"/>
          <w:sz w:val="19"/>
          <w:szCs w:val="19"/>
        </w:rPr>
        <w:t>return</w:t>
      </w:r>
      <w:proofErr w:type="spellEnd"/>
      <w:r w:rsidRPr="00BC0D21">
        <w:rPr>
          <w:rFonts w:ascii="Consolas" w:hAnsi="Consolas"/>
          <w:sz w:val="19"/>
          <w:szCs w:val="19"/>
        </w:rPr>
        <w:t xml:space="preserve"> 0;</w:t>
      </w:r>
    </w:p>
    <w:p w:rsid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  <w:r w:rsidRPr="00BC0D21">
        <w:rPr>
          <w:rFonts w:ascii="Consolas" w:hAnsi="Consolas"/>
          <w:sz w:val="19"/>
          <w:szCs w:val="19"/>
        </w:rPr>
        <w:t>}</w:t>
      </w:r>
    </w:p>
    <w:p w:rsid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</w:p>
    <w:p w:rsid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</w:p>
    <w:p w:rsidR="00BC0D21" w:rsidRDefault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br w:type="page"/>
      </w:r>
    </w:p>
    <w:p w:rsidR="00BC0D21" w:rsidRPr="008A1FEF" w:rsidRDefault="00BC0D21" w:rsidP="008A1FEF">
      <w:pPr>
        <w:pStyle w:val="1"/>
        <w:rPr>
          <w:rFonts w:cs="Arial"/>
          <w:szCs w:val="28"/>
        </w:rPr>
      </w:pPr>
      <w:bookmarkStart w:id="31" w:name="_Toc45722670"/>
      <w:r w:rsidRPr="008A1FEF">
        <w:rPr>
          <w:rFonts w:cs="Arial"/>
          <w:szCs w:val="28"/>
        </w:rPr>
        <w:lastRenderedPageBreak/>
        <w:t>ПРИЛОЖЕНИЕ В</w:t>
      </w:r>
      <w:bookmarkEnd w:id="31"/>
      <w:r w:rsidRPr="008A1FEF">
        <w:rPr>
          <w:rFonts w:cs="Arial"/>
          <w:szCs w:val="28"/>
        </w:rPr>
        <w:t xml:space="preserve"> </w:t>
      </w:r>
    </w:p>
    <w:p w:rsidR="00BC0D21" w:rsidRDefault="00BC0D21" w:rsidP="00BC0D21">
      <w:pPr>
        <w:spacing w:line="240" w:lineRule="auto"/>
        <w:ind w:firstLine="0"/>
        <w:jc w:val="center"/>
        <w:rPr>
          <w:rFonts w:ascii="Arial" w:hAnsi="Arial" w:cs="Arial"/>
          <w:b/>
          <w:sz w:val="32"/>
          <w:szCs w:val="28"/>
        </w:rPr>
      </w:pPr>
      <w:r>
        <w:rPr>
          <w:rFonts w:ascii="Arial" w:hAnsi="Arial" w:cs="Arial"/>
          <w:b/>
          <w:sz w:val="32"/>
          <w:szCs w:val="28"/>
        </w:rPr>
        <w:t>ИСХОДНЫЙ КОД задание В</w:t>
      </w:r>
    </w:p>
    <w:p w:rsid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</w:p>
    <w:p w:rsidR="00BC0D21" w:rsidRPr="00BC0D21" w:rsidRDefault="00BC0D21">
      <w:pPr>
        <w:spacing w:line="240" w:lineRule="auto"/>
        <w:ind w:firstLine="0"/>
        <w:jc w:val="left"/>
        <w:rPr>
          <w:i/>
          <w:szCs w:val="28"/>
          <w:u w:val="single"/>
          <w:lang w:val="en-US"/>
        </w:rPr>
      </w:pPr>
      <w:proofErr w:type="spellStart"/>
      <w:r w:rsidRPr="00BC0D21">
        <w:rPr>
          <w:i/>
          <w:szCs w:val="28"/>
          <w:u w:val="single"/>
          <w:lang w:val="en-US"/>
        </w:rPr>
        <w:t>Main.c</w:t>
      </w:r>
      <w:proofErr w:type="spellEnd"/>
    </w:p>
    <w:p w:rsidR="00BC0D21" w:rsidRDefault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#define _CRT_SECURE_NO_WARNINGS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stdio.h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conio.h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stdlib.h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locale.h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string.h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"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lib.h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char *key;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value;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* next;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};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main() 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value,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fl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1,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, d;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char key[15], buff[100];;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*el;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FILE* input;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if ((input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fopen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("input.txt", "r")) == NULL)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("!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ERROR!File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not found!\n");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return 0;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("Associative array");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while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fl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fscanf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(input, "%s", &amp;buff);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("\n\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n%s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", buff);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switch(buff[0]) 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case 'E':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fl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0;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break;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case 'I':</w:t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memset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(&amp;key, '\0',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(key));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for(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8; buff[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!= '"';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++) key[i-8] = buff[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value = 0; d = 1;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for(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strlen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(buff) - 2; buff[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!= ',';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--)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value += (buff[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]-'0') * d;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d *= 10;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lastRenderedPageBreak/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if ((el =INSERT(key, value)) == NULL)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nERROR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!");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else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nKey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%s", el-&gt;key);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nValue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", el-&gt;value);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nThe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element is inserted.");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380965">
        <w:rPr>
          <w:rFonts w:ascii="Consolas" w:hAnsi="Consolas"/>
          <w:sz w:val="19"/>
          <w:szCs w:val="19"/>
          <w:lang w:val="en-US"/>
        </w:rPr>
        <w:t>}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</w:r>
      <w:r w:rsidRPr="00380965">
        <w:rPr>
          <w:rFonts w:ascii="Consolas" w:hAnsi="Consolas"/>
          <w:sz w:val="19"/>
          <w:szCs w:val="19"/>
          <w:lang w:val="en-US"/>
        </w:rPr>
        <w:tab/>
        <w:t xml:space="preserve">   </w:t>
      </w:r>
      <w:r w:rsidRPr="00380965">
        <w:rPr>
          <w:rFonts w:ascii="Consolas" w:hAnsi="Consolas"/>
          <w:sz w:val="19"/>
          <w:szCs w:val="19"/>
          <w:lang w:val="en-US"/>
        </w:rPr>
        <w:tab/>
      </w:r>
      <w:r w:rsidRPr="00380965">
        <w:rPr>
          <w:rFonts w:ascii="Consolas" w:hAnsi="Consolas"/>
          <w:sz w:val="19"/>
          <w:szCs w:val="19"/>
          <w:lang w:val="en-US"/>
        </w:rPr>
        <w:tab/>
        <w:t>break;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</w:r>
      <w:r w:rsidRPr="00380965">
        <w:rPr>
          <w:rFonts w:ascii="Consolas" w:hAnsi="Consolas"/>
          <w:sz w:val="19"/>
          <w:szCs w:val="19"/>
          <w:lang w:val="en-US"/>
        </w:rPr>
        <w:tab/>
      </w:r>
      <w:r w:rsidRPr="00380965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>case 'F':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memset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(&amp;key, '\0',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(key));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for(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6; buff[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!= '"';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++) key[i-6] = buff[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if ((el =FIND(key)) == NULL)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nERROR.The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element does not exist!");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else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nValue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: %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",  el-&gt;value);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nThe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element is found!");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break;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case 'R':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memset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(&amp;key, '\0',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(key));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for(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8; buff[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] != '"';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++) key[i-8] = buff[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REMOVE(key);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   </w:t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break;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default: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n!Invalid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command!");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  </w:t>
      </w:r>
      <w:r w:rsidRPr="00380965">
        <w:rPr>
          <w:rFonts w:ascii="Consolas" w:hAnsi="Consolas"/>
          <w:sz w:val="19"/>
          <w:szCs w:val="19"/>
          <w:lang w:val="en-US"/>
        </w:rPr>
        <w:t>}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380965">
        <w:rPr>
          <w:rFonts w:ascii="Consolas" w:hAnsi="Consolas"/>
          <w:sz w:val="19"/>
          <w:szCs w:val="19"/>
          <w:lang w:val="en-US"/>
        </w:rPr>
        <w:t>fclose</w:t>
      </w:r>
      <w:proofErr w:type="spellEnd"/>
      <w:r w:rsidRPr="00380965">
        <w:rPr>
          <w:rFonts w:ascii="Consolas" w:hAnsi="Consolas"/>
          <w:sz w:val="19"/>
          <w:szCs w:val="19"/>
          <w:lang w:val="en-US"/>
        </w:rPr>
        <w:t>(input);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  <w:t>return 0;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>}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i/>
          <w:szCs w:val="28"/>
          <w:u w:val="single"/>
          <w:lang w:val="en-US"/>
        </w:rPr>
      </w:pPr>
      <w:proofErr w:type="spellStart"/>
      <w:r w:rsidRPr="00BC0D21">
        <w:rPr>
          <w:i/>
          <w:szCs w:val="28"/>
          <w:u w:val="single"/>
          <w:lang w:val="en-US"/>
        </w:rPr>
        <w:t>lib.h</w:t>
      </w:r>
      <w:proofErr w:type="spellEnd"/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ifndef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LIB_H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#define LIB_H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*FIND(char *key);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*INSERT(char *key,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value);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>void REMOVE(char *key);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>#</w:t>
      </w:r>
      <w:proofErr w:type="spellStart"/>
      <w:r w:rsidRPr="00380965">
        <w:rPr>
          <w:rFonts w:ascii="Consolas" w:hAnsi="Consolas"/>
          <w:sz w:val="19"/>
          <w:szCs w:val="19"/>
          <w:lang w:val="en-US"/>
        </w:rPr>
        <w:t>endif</w:t>
      </w:r>
      <w:proofErr w:type="spellEnd"/>
      <w:r w:rsidRPr="00380965">
        <w:rPr>
          <w:rFonts w:ascii="Consolas" w:hAnsi="Consolas"/>
          <w:sz w:val="19"/>
          <w:szCs w:val="19"/>
          <w:lang w:val="en-US"/>
        </w:rPr>
        <w:t xml:space="preserve"> //LIB_H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i/>
          <w:szCs w:val="28"/>
          <w:u w:val="single"/>
          <w:lang w:val="en-US"/>
        </w:rPr>
      </w:pPr>
      <w:proofErr w:type="spellStart"/>
      <w:r>
        <w:rPr>
          <w:i/>
          <w:szCs w:val="28"/>
          <w:u w:val="single"/>
          <w:lang w:val="en-US"/>
        </w:rPr>
        <w:t>l</w:t>
      </w:r>
      <w:r w:rsidRPr="00BC0D21">
        <w:rPr>
          <w:i/>
          <w:szCs w:val="28"/>
          <w:u w:val="single"/>
          <w:lang w:val="en-US"/>
        </w:rPr>
        <w:t>ib.c</w:t>
      </w:r>
      <w:proofErr w:type="spellEnd"/>
    </w:p>
    <w:p w:rsid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#define _CRT_SECURE_NO_WARNINGS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stdio.h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conio.h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stdlib.h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locale.h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&lt;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string.h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&gt;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#include "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lib.h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"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 xml:space="preserve">static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*array[100];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lastRenderedPageBreak/>
        <w:tab/>
        <w:t>char *key;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value;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* next;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};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unsigned HASH(char *key)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 xml:space="preserve">    unsigned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hash = 0, j;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for (j = 0; j &lt;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strlen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(key);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j++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 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hash +=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)key[j];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 xml:space="preserve">    return (hash % 100);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*FIND(char *key)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*el;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for (el = array[HASH(key)]; el != NULL; el = el-&gt;next)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if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strcmp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(key, el-&gt;key) == 0)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return el;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return NULL;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*INSERT(char *key,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value)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*el;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unsigned hash;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if ((el = (FIND(key))) == NULL)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el =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*)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malloc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sizeof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(*el));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 xml:space="preserve">if (el == NULL || (el-&gt;key =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strdup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(key)) == NULL)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return NULL;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hash = HASH(key);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el-&gt;value =</w:t>
      </w:r>
      <w:r w:rsidRPr="00BC0D21">
        <w:rPr>
          <w:rFonts w:ascii="Consolas" w:hAnsi="Consolas"/>
          <w:sz w:val="19"/>
          <w:szCs w:val="19"/>
          <w:lang w:val="en-US"/>
        </w:rPr>
        <w:tab/>
        <w:t>value;</w:t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el-&gt;next = array[hash];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array[hash] = el;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} else el-&gt;value = value;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return el;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}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void REMOVE(char *key)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struct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elem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*el, *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prev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unsigned hash;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prev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0;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hash = HASH(key);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el = array[hash];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while (el &amp;&amp;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strcmp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(el-&gt;key, key)!= 0))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prev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= el;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el = el-&gt;next;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380965">
        <w:rPr>
          <w:rFonts w:ascii="Consolas" w:hAnsi="Consolas"/>
          <w:sz w:val="19"/>
          <w:szCs w:val="19"/>
          <w:lang w:val="en-US"/>
        </w:rPr>
        <w:t>}</w:t>
      </w:r>
    </w:p>
    <w:p w:rsidR="00BC0D21" w:rsidRPr="00380965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lastRenderedPageBreak/>
        <w:tab/>
        <w:t>if (el == NULL)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80965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>{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nERROR.The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element does not exist!");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return;</w:t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 xml:space="preserve">} 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if (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prev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)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prev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-&gt;next = el-&gt;next;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  <w:t>else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r w:rsidRPr="00BC0D21">
        <w:rPr>
          <w:rFonts w:ascii="Consolas" w:hAnsi="Consolas"/>
          <w:sz w:val="19"/>
          <w:szCs w:val="19"/>
          <w:lang w:val="en-US"/>
        </w:rPr>
        <w:tab/>
        <w:t>array[hash] = el-&gt;next;</w:t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printf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>("\</w:t>
      </w:r>
      <w:proofErr w:type="spellStart"/>
      <w:r w:rsidRPr="00BC0D21">
        <w:rPr>
          <w:rFonts w:ascii="Consolas" w:hAnsi="Consolas"/>
          <w:sz w:val="19"/>
          <w:szCs w:val="19"/>
          <w:lang w:val="en-US"/>
        </w:rPr>
        <w:t>nThe</w:t>
      </w:r>
      <w:proofErr w:type="spellEnd"/>
      <w:r w:rsidRPr="00BC0D21">
        <w:rPr>
          <w:rFonts w:ascii="Consolas" w:hAnsi="Consolas"/>
          <w:sz w:val="19"/>
          <w:szCs w:val="19"/>
          <w:lang w:val="en-US"/>
        </w:rPr>
        <w:t xml:space="preserve"> element is removed!");</w:t>
      </w:r>
      <w:r w:rsidRPr="00BC0D21">
        <w:rPr>
          <w:rFonts w:ascii="Consolas" w:hAnsi="Consolas"/>
          <w:sz w:val="19"/>
          <w:szCs w:val="19"/>
          <w:lang w:val="en-US"/>
        </w:rPr>
        <w:tab/>
      </w:r>
    </w:p>
    <w:p w:rsidR="00BC0D21" w:rsidRP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  <w:r w:rsidRPr="00BC0D21">
        <w:rPr>
          <w:rFonts w:ascii="Consolas" w:hAnsi="Consolas"/>
          <w:sz w:val="19"/>
          <w:szCs w:val="19"/>
          <w:lang w:val="en-US"/>
        </w:rPr>
        <w:tab/>
      </w:r>
      <w:proofErr w:type="spellStart"/>
      <w:r w:rsidRPr="00BC0D21">
        <w:rPr>
          <w:rFonts w:ascii="Consolas" w:hAnsi="Consolas"/>
          <w:sz w:val="19"/>
          <w:szCs w:val="19"/>
        </w:rPr>
        <w:t>free</w:t>
      </w:r>
      <w:proofErr w:type="spellEnd"/>
      <w:r w:rsidRPr="00BC0D21">
        <w:rPr>
          <w:rFonts w:ascii="Consolas" w:hAnsi="Consolas"/>
          <w:sz w:val="19"/>
          <w:szCs w:val="19"/>
        </w:rPr>
        <w:t>(</w:t>
      </w:r>
      <w:proofErr w:type="spellStart"/>
      <w:r w:rsidRPr="00BC0D21">
        <w:rPr>
          <w:rFonts w:ascii="Consolas" w:hAnsi="Consolas"/>
          <w:sz w:val="19"/>
          <w:szCs w:val="19"/>
        </w:rPr>
        <w:t>el</w:t>
      </w:r>
      <w:proofErr w:type="spellEnd"/>
      <w:r w:rsidRPr="00BC0D21">
        <w:rPr>
          <w:rFonts w:ascii="Consolas" w:hAnsi="Consolas"/>
          <w:sz w:val="19"/>
          <w:szCs w:val="19"/>
        </w:rPr>
        <w:t>);</w:t>
      </w:r>
    </w:p>
    <w:p w:rsidR="00BC0D21" w:rsidRDefault="00BC0D21" w:rsidP="00BC0D21">
      <w:pPr>
        <w:spacing w:line="240" w:lineRule="auto"/>
        <w:ind w:firstLine="0"/>
        <w:jc w:val="left"/>
        <w:rPr>
          <w:rFonts w:ascii="Consolas" w:hAnsi="Consolas"/>
          <w:sz w:val="19"/>
          <w:szCs w:val="19"/>
        </w:rPr>
      </w:pPr>
      <w:r w:rsidRPr="00BC0D21">
        <w:rPr>
          <w:rFonts w:ascii="Consolas" w:hAnsi="Consolas"/>
          <w:sz w:val="19"/>
          <w:szCs w:val="19"/>
        </w:rPr>
        <w:t>}</w:t>
      </w:r>
    </w:p>
    <w:sectPr w:rsidR="00BC0D21" w:rsidSect="006F3F8C">
      <w:footerReference w:type="default" r:id="rId32"/>
      <w:type w:val="continuous"/>
      <w:pgSz w:w="12240" w:h="15840"/>
      <w:pgMar w:top="1134" w:right="851" w:bottom="1134" w:left="1701" w:header="720" w:footer="1185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3DFF" w:rsidRDefault="00C13DFF">
      <w:r>
        <w:separator/>
      </w:r>
    </w:p>
  </w:endnote>
  <w:endnote w:type="continuationSeparator" w:id="0">
    <w:p w:rsidR="00C13DFF" w:rsidRDefault="00C13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DFF" w:rsidRPr="00E876A4" w:rsidRDefault="00C13DFF" w:rsidP="00E876A4">
    <w:pPr>
      <w:pStyle w:val="a7"/>
      <w:jc w:val="center"/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 w:rsidR="00F8666D">
      <w:rPr>
        <w:rStyle w:val="aa"/>
        <w:noProof/>
      </w:rPr>
      <w:t>4</w:t>
    </w:r>
    <w:r>
      <w:rPr>
        <w:rStyle w:val="a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3DFF" w:rsidRDefault="00C13DFF">
      <w:r>
        <w:separator/>
      </w:r>
    </w:p>
  </w:footnote>
  <w:footnote w:type="continuationSeparator" w:id="0">
    <w:p w:rsidR="00C13DFF" w:rsidRDefault="00C13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47C1E"/>
    <w:multiLevelType w:val="hybridMultilevel"/>
    <w:tmpl w:val="8E6C3B9E"/>
    <w:lvl w:ilvl="0" w:tplc="D026F64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D0CB7"/>
    <w:multiLevelType w:val="hybridMultilevel"/>
    <w:tmpl w:val="F82EA7C4"/>
    <w:lvl w:ilvl="0" w:tplc="1A8E264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787998"/>
    <w:multiLevelType w:val="hybridMultilevel"/>
    <w:tmpl w:val="386CE87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AB61382"/>
    <w:multiLevelType w:val="hybridMultilevel"/>
    <w:tmpl w:val="763A217E"/>
    <w:lvl w:ilvl="0" w:tplc="1D6C20B4">
      <w:start w:val="1"/>
      <w:numFmt w:val="decimal"/>
      <w:suff w:val="space"/>
      <w:lvlText w:val="%1."/>
      <w:lvlJc w:val="left"/>
      <w:pPr>
        <w:ind w:left="567" w:hanging="20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01E4E"/>
    <w:multiLevelType w:val="hybridMultilevel"/>
    <w:tmpl w:val="D4B23AAE"/>
    <w:lvl w:ilvl="0" w:tplc="CEA4E69E">
      <w:start w:val="1"/>
      <w:numFmt w:val="bullet"/>
      <w:suff w:val="space"/>
      <w:lvlText w:val="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5" w15:restartNumberingAfterBreak="0">
    <w:nsid w:val="1EC472A8"/>
    <w:multiLevelType w:val="hybridMultilevel"/>
    <w:tmpl w:val="D80AB974"/>
    <w:lvl w:ilvl="0" w:tplc="80662A7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580CFF"/>
    <w:multiLevelType w:val="hybridMultilevel"/>
    <w:tmpl w:val="954862B0"/>
    <w:lvl w:ilvl="0" w:tplc="1A8E26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37C77"/>
    <w:multiLevelType w:val="hybridMultilevel"/>
    <w:tmpl w:val="440E54AE"/>
    <w:lvl w:ilvl="0" w:tplc="184095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CA7316"/>
    <w:multiLevelType w:val="hybridMultilevel"/>
    <w:tmpl w:val="1E9E162A"/>
    <w:lvl w:ilvl="0" w:tplc="FA3A3C3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AD2752"/>
    <w:multiLevelType w:val="hybridMultilevel"/>
    <w:tmpl w:val="ECB80852"/>
    <w:lvl w:ilvl="0" w:tplc="32D438D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F90F06"/>
    <w:multiLevelType w:val="hybridMultilevel"/>
    <w:tmpl w:val="F55E9D58"/>
    <w:lvl w:ilvl="0" w:tplc="1A8E26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F00726"/>
    <w:multiLevelType w:val="hybridMultilevel"/>
    <w:tmpl w:val="47C24F9A"/>
    <w:lvl w:ilvl="0" w:tplc="72966B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791C4C"/>
    <w:multiLevelType w:val="hybridMultilevel"/>
    <w:tmpl w:val="BAFAA0A2"/>
    <w:lvl w:ilvl="0" w:tplc="B4161C4A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7E519B2"/>
    <w:multiLevelType w:val="hybridMultilevel"/>
    <w:tmpl w:val="C8142A6A"/>
    <w:lvl w:ilvl="0" w:tplc="BDEE0C8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C00716"/>
    <w:multiLevelType w:val="hybridMultilevel"/>
    <w:tmpl w:val="6778E952"/>
    <w:lvl w:ilvl="0" w:tplc="460244B6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D47D4F"/>
    <w:multiLevelType w:val="hybridMultilevel"/>
    <w:tmpl w:val="D3620496"/>
    <w:lvl w:ilvl="0" w:tplc="9F8A082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9514988"/>
    <w:multiLevelType w:val="hybridMultilevel"/>
    <w:tmpl w:val="3138840E"/>
    <w:lvl w:ilvl="0" w:tplc="1A8E26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146AF0"/>
    <w:multiLevelType w:val="hybridMultilevel"/>
    <w:tmpl w:val="22C65184"/>
    <w:lvl w:ilvl="0" w:tplc="B37078A8">
      <w:numFmt w:val="bullet"/>
      <w:pStyle w:val="a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0D1768"/>
    <w:multiLevelType w:val="hybridMultilevel"/>
    <w:tmpl w:val="2F7E650C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9" w15:restartNumberingAfterBreak="0">
    <w:nsid w:val="64FB4D73"/>
    <w:multiLevelType w:val="hybridMultilevel"/>
    <w:tmpl w:val="8B5A9D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4F2169"/>
    <w:multiLevelType w:val="hybridMultilevel"/>
    <w:tmpl w:val="AD5C5832"/>
    <w:lvl w:ilvl="0" w:tplc="1DD6E81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B624A7"/>
    <w:multiLevelType w:val="hybridMultilevel"/>
    <w:tmpl w:val="901C1E1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72697A65"/>
    <w:multiLevelType w:val="hybridMultilevel"/>
    <w:tmpl w:val="AB601D3C"/>
    <w:lvl w:ilvl="0" w:tplc="E3D8573E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164" w:hanging="360"/>
      </w:pPr>
    </w:lvl>
    <w:lvl w:ilvl="2" w:tplc="0419001B" w:tentative="1">
      <w:start w:val="1"/>
      <w:numFmt w:val="lowerRoman"/>
      <w:lvlText w:val="%3."/>
      <w:lvlJc w:val="right"/>
      <w:pPr>
        <w:ind w:left="3884" w:hanging="180"/>
      </w:pPr>
    </w:lvl>
    <w:lvl w:ilvl="3" w:tplc="0419000F" w:tentative="1">
      <w:start w:val="1"/>
      <w:numFmt w:val="decimal"/>
      <w:lvlText w:val="%4."/>
      <w:lvlJc w:val="left"/>
      <w:pPr>
        <w:ind w:left="4604" w:hanging="360"/>
      </w:pPr>
    </w:lvl>
    <w:lvl w:ilvl="4" w:tplc="04190019" w:tentative="1">
      <w:start w:val="1"/>
      <w:numFmt w:val="lowerLetter"/>
      <w:lvlText w:val="%5."/>
      <w:lvlJc w:val="left"/>
      <w:pPr>
        <w:ind w:left="5324" w:hanging="360"/>
      </w:pPr>
    </w:lvl>
    <w:lvl w:ilvl="5" w:tplc="0419001B" w:tentative="1">
      <w:start w:val="1"/>
      <w:numFmt w:val="lowerRoman"/>
      <w:lvlText w:val="%6."/>
      <w:lvlJc w:val="right"/>
      <w:pPr>
        <w:ind w:left="6044" w:hanging="180"/>
      </w:pPr>
    </w:lvl>
    <w:lvl w:ilvl="6" w:tplc="0419000F" w:tentative="1">
      <w:start w:val="1"/>
      <w:numFmt w:val="decimal"/>
      <w:lvlText w:val="%7."/>
      <w:lvlJc w:val="left"/>
      <w:pPr>
        <w:ind w:left="6764" w:hanging="360"/>
      </w:pPr>
    </w:lvl>
    <w:lvl w:ilvl="7" w:tplc="04190019" w:tentative="1">
      <w:start w:val="1"/>
      <w:numFmt w:val="lowerLetter"/>
      <w:lvlText w:val="%8."/>
      <w:lvlJc w:val="left"/>
      <w:pPr>
        <w:ind w:left="7484" w:hanging="360"/>
      </w:pPr>
    </w:lvl>
    <w:lvl w:ilvl="8" w:tplc="0419001B" w:tentative="1">
      <w:start w:val="1"/>
      <w:numFmt w:val="lowerRoman"/>
      <w:lvlText w:val="%9."/>
      <w:lvlJc w:val="right"/>
      <w:pPr>
        <w:ind w:left="8204" w:hanging="180"/>
      </w:pPr>
    </w:lvl>
  </w:abstractNum>
  <w:abstractNum w:abstractNumId="23" w15:restartNumberingAfterBreak="0">
    <w:nsid w:val="79561AC9"/>
    <w:multiLevelType w:val="hybridMultilevel"/>
    <w:tmpl w:val="2A18307A"/>
    <w:lvl w:ilvl="0" w:tplc="997236E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06656"/>
    <w:multiLevelType w:val="hybridMultilevel"/>
    <w:tmpl w:val="6AB054F6"/>
    <w:lvl w:ilvl="0" w:tplc="E6C0DEDE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4A70C3"/>
    <w:multiLevelType w:val="hybridMultilevel"/>
    <w:tmpl w:val="963020F6"/>
    <w:lvl w:ilvl="0" w:tplc="256041C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9"/>
  </w:num>
  <w:num w:numId="5">
    <w:abstractNumId w:val="15"/>
  </w:num>
  <w:num w:numId="6">
    <w:abstractNumId w:val="21"/>
  </w:num>
  <w:num w:numId="7">
    <w:abstractNumId w:val="14"/>
  </w:num>
  <w:num w:numId="8">
    <w:abstractNumId w:val="2"/>
  </w:num>
  <w:num w:numId="9">
    <w:abstractNumId w:val="18"/>
  </w:num>
  <w:num w:numId="10">
    <w:abstractNumId w:val="22"/>
  </w:num>
  <w:num w:numId="11">
    <w:abstractNumId w:val="23"/>
  </w:num>
  <w:num w:numId="12">
    <w:abstractNumId w:val="0"/>
  </w:num>
  <w:num w:numId="13">
    <w:abstractNumId w:val="1"/>
  </w:num>
  <w:num w:numId="14">
    <w:abstractNumId w:val="6"/>
  </w:num>
  <w:num w:numId="15">
    <w:abstractNumId w:val="3"/>
  </w:num>
  <w:num w:numId="16">
    <w:abstractNumId w:val="20"/>
  </w:num>
  <w:num w:numId="17">
    <w:abstractNumId w:val="12"/>
  </w:num>
  <w:num w:numId="18">
    <w:abstractNumId w:val="11"/>
  </w:num>
  <w:num w:numId="19">
    <w:abstractNumId w:val="13"/>
  </w:num>
  <w:num w:numId="20">
    <w:abstractNumId w:val="25"/>
  </w:num>
  <w:num w:numId="21">
    <w:abstractNumId w:val="9"/>
  </w:num>
  <w:num w:numId="22">
    <w:abstractNumId w:val="4"/>
  </w:num>
  <w:num w:numId="23">
    <w:abstractNumId w:val="10"/>
  </w:num>
  <w:num w:numId="24">
    <w:abstractNumId w:val="16"/>
  </w:num>
  <w:num w:numId="25">
    <w:abstractNumId w:val="5"/>
  </w:num>
  <w:num w:numId="26">
    <w:abstractNumId w:val="8"/>
  </w:num>
  <w:num w:numId="27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activeWritingStyle w:appName="MSWord" w:lang="ru-RU" w:vendorID="1" w:dllVersion="512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40"/>
  <w:drawingGridVerticalSpacing w:val="6"/>
  <w:displayHorizontalDrawingGridEvery w:val="2"/>
  <w:noPunctuationKerning/>
  <w:characterSpacingControl w:val="doNotCompress"/>
  <w:hdrShapeDefaults>
    <o:shapedefaults v:ext="edit" spidmax="64513">
      <v:stroke weight=".5pt"/>
      <o:colormenu v:ext="edit" fillcolor="none [3212]" strokecolor="none [32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cwM7AwNDMwsDQyNDFR0lEKTi0uzszPAykwqgUASSU33ywAAAA="/>
  </w:docVars>
  <w:rsids>
    <w:rsidRoot w:val="0030109D"/>
    <w:rsid w:val="000001FB"/>
    <w:rsid w:val="0000185B"/>
    <w:rsid w:val="0000196D"/>
    <w:rsid w:val="00003C7F"/>
    <w:rsid w:val="00006841"/>
    <w:rsid w:val="00011B63"/>
    <w:rsid w:val="00012053"/>
    <w:rsid w:val="0001235B"/>
    <w:rsid w:val="00013B19"/>
    <w:rsid w:val="00017EE2"/>
    <w:rsid w:val="000208AD"/>
    <w:rsid w:val="00024E4C"/>
    <w:rsid w:val="00024EC3"/>
    <w:rsid w:val="00025B9A"/>
    <w:rsid w:val="000271EA"/>
    <w:rsid w:val="000323DA"/>
    <w:rsid w:val="00032844"/>
    <w:rsid w:val="00032A71"/>
    <w:rsid w:val="000359EE"/>
    <w:rsid w:val="00036109"/>
    <w:rsid w:val="000410A9"/>
    <w:rsid w:val="000432C0"/>
    <w:rsid w:val="00043DA8"/>
    <w:rsid w:val="00044D7A"/>
    <w:rsid w:val="00047B89"/>
    <w:rsid w:val="00050376"/>
    <w:rsid w:val="0005065C"/>
    <w:rsid w:val="00050896"/>
    <w:rsid w:val="00050DF2"/>
    <w:rsid w:val="00051513"/>
    <w:rsid w:val="0005227A"/>
    <w:rsid w:val="00052A6D"/>
    <w:rsid w:val="00056F56"/>
    <w:rsid w:val="00057D08"/>
    <w:rsid w:val="0006284B"/>
    <w:rsid w:val="00065496"/>
    <w:rsid w:val="00066353"/>
    <w:rsid w:val="00066DA4"/>
    <w:rsid w:val="00066EF7"/>
    <w:rsid w:val="00070290"/>
    <w:rsid w:val="00071014"/>
    <w:rsid w:val="0007361A"/>
    <w:rsid w:val="00074118"/>
    <w:rsid w:val="0007495F"/>
    <w:rsid w:val="00074C57"/>
    <w:rsid w:val="0007740F"/>
    <w:rsid w:val="00085511"/>
    <w:rsid w:val="00085E44"/>
    <w:rsid w:val="000929EB"/>
    <w:rsid w:val="00092E20"/>
    <w:rsid w:val="0009724B"/>
    <w:rsid w:val="000A054C"/>
    <w:rsid w:val="000A271F"/>
    <w:rsid w:val="000A2A74"/>
    <w:rsid w:val="000A3133"/>
    <w:rsid w:val="000A3B69"/>
    <w:rsid w:val="000A42D0"/>
    <w:rsid w:val="000A4609"/>
    <w:rsid w:val="000A6D71"/>
    <w:rsid w:val="000A7EDF"/>
    <w:rsid w:val="000B1BB3"/>
    <w:rsid w:val="000B1ED3"/>
    <w:rsid w:val="000B2CFC"/>
    <w:rsid w:val="000B4C43"/>
    <w:rsid w:val="000B5508"/>
    <w:rsid w:val="000B5CA8"/>
    <w:rsid w:val="000B6FD6"/>
    <w:rsid w:val="000B7A2C"/>
    <w:rsid w:val="000C1332"/>
    <w:rsid w:val="000C1A04"/>
    <w:rsid w:val="000C4B87"/>
    <w:rsid w:val="000D03A1"/>
    <w:rsid w:val="000D406B"/>
    <w:rsid w:val="000E09D8"/>
    <w:rsid w:val="000E16F7"/>
    <w:rsid w:val="000E1C84"/>
    <w:rsid w:val="000E2893"/>
    <w:rsid w:val="000E3497"/>
    <w:rsid w:val="000E4999"/>
    <w:rsid w:val="000E54AC"/>
    <w:rsid w:val="000E76E0"/>
    <w:rsid w:val="000E7A32"/>
    <w:rsid w:val="000F010B"/>
    <w:rsid w:val="000F389B"/>
    <w:rsid w:val="000F47B0"/>
    <w:rsid w:val="000F51D7"/>
    <w:rsid w:val="000F51EE"/>
    <w:rsid w:val="000F7009"/>
    <w:rsid w:val="000F7237"/>
    <w:rsid w:val="00103D64"/>
    <w:rsid w:val="001041FB"/>
    <w:rsid w:val="001042EE"/>
    <w:rsid w:val="00106A05"/>
    <w:rsid w:val="00106F4B"/>
    <w:rsid w:val="00110B67"/>
    <w:rsid w:val="001116E1"/>
    <w:rsid w:val="00113A80"/>
    <w:rsid w:val="0011537F"/>
    <w:rsid w:val="001202E4"/>
    <w:rsid w:val="001218EF"/>
    <w:rsid w:val="0012334D"/>
    <w:rsid w:val="00123EF9"/>
    <w:rsid w:val="00125CEE"/>
    <w:rsid w:val="001260A7"/>
    <w:rsid w:val="00126E7F"/>
    <w:rsid w:val="0012717E"/>
    <w:rsid w:val="00127373"/>
    <w:rsid w:val="001274DB"/>
    <w:rsid w:val="00130141"/>
    <w:rsid w:val="00130A18"/>
    <w:rsid w:val="0013199C"/>
    <w:rsid w:val="00133D74"/>
    <w:rsid w:val="00142B7F"/>
    <w:rsid w:val="00143225"/>
    <w:rsid w:val="0014361F"/>
    <w:rsid w:val="00143AB8"/>
    <w:rsid w:val="001447E8"/>
    <w:rsid w:val="001479E9"/>
    <w:rsid w:val="00153733"/>
    <w:rsid w:val="00154A31"/>
    <w:rsid w:val="00156438"/>
    <w:rsid w:val="00156B2D"/>
    <w:rsid w:val="00157BFA"/>
    <w:rsid w:val="001633E1"/>
    <w:rsid w:val="00163EAC"/>
    <w:rsid w:val="00164869"/>
    <w:rsid w:val="0016511B"/>
    <w:rsid w:val="0016646C"/>
    <w:rsid w:val="00170D6C"/>
    <w:rsid w:val="001712A8"/>
    <w:rsid w:val="001719C0"/>
    <w:rsid w:val="001756C3"/>
    <w:rsid w:val="001761EF"/>
    <w:rsid w:val="001762CF"/>
    <w:rsid w:val="00180270"/>
    <w:rsid w:val="001825C8"/>
    <w:rsid w:val="0018736D"/>
    <w:rsid w:val="00190A8C"/>
    <w:rsid w:val="0019168E"/>
    <w:rsid w:val="001A0302"/>
    <w:rsid w:val="001A077E"/>
    <w:rsid w:val="001A192A"/>
    <w:rsid w:val="001A2944"/>
    <w:rsid w:val="001A2961"/>
    <w:rsid w:val="001A47E0"/>
    <w:rsid w:val="001A50D9"/>
    <w:rsid w:val="001A7B5F"/>
    <w:rsid w:val="001A7E12"/>
    <w:rsid w:val="001B2CEC"/>
    <w:rsid w:val="001B362D"/>
    <w:rsid w:val="001B49CD"/>
    <w:rsid w:val="001B518C"/>
    <w:rsid w:val="001B5499"/>
    <w:rsid w:val="001B7C68"/>
    <w:rsid w:val="001C0D94"/>
    <w:rsid w:val="001C0DCF"/>
    <w:rsid w:val="001C1BD7"/>
    <w:rsid w:val="001C1DE4"/>
    <w:rsid w:val="001C1F86"/>
    <w:rsid w:val="001C432C"/>
    <w:rsid w:val="001C51A2"/>
    <w:rsid w:val="001C5E4A"/>
    <w:rsid w:val="001C62A5"/>
    <w:rsid w:val="001C6FB6"/>
    <w:rsid w:val="001C78CE"/>
    <w:rsid w:val="001D0287"/>
    <w:rsid w:val="001D06EC"/>
    <w:rsid w:val="001D1333"/>
    <w:rsid w:val="001D1653"/>
    <w:rsid w:val="001D2F2F"/>
    <w:rsid w:val="001D480C"/>
    <w:rsid w:val="001D4A88"/>
    <w:rsid w:val="001D56A0"/>
    <w:rsid w:val="001D6B1D"/>
    <w:rsid w:val="001D6BF7"/>
    <w:rsid w:val="001D6C50"/>
    <w:rsid w:val="001E0C63"/>
    <w:rsid w:val="001E14C7"/>
    <w:rsid w:val="001E27DA"/>
    <w:rsid w:val="001E2B4E"/>
    <w:rsid w:val="001E2F1F"/>
    <w:rsid w:val="001E4F17"/>
    <w:rsid w:val="001E5B5F"/>
    <w:rsid w:val="001E5ECB"/>
    <w:rsid w:val="001E6E01"/>
    <w:rsid w:val="001E7400"/>
    <w:rsid w:val="001E7656"/>
    <w:rsid w:val="001E7E41"/>
    <w:rsid w:val="001F08D6"/>
    <w:rsid w:val="001F0B86"/>
    <w:rsid w:val="001F1067"/>
    <w:rsid w:val="001F1518"/>
    <w:rsid w:val="001F3B8F"/>
    <w:rsid w:val="001F72D6"/>
    <w:rsid w:val="0020200E"/>
    <w:rsid w:val="00202357"/>
    <w:rsid w:val="002035D0"/>
    <w:rsid w:val="00204561"/>
    <w:rsid w:val="002058D0"/>
    <w:rsid w:val="0020594E"/>
    <w:rsid w:val="00207E21"/>
    <w:rsid w:val="002103F4"/>
    <w:rsid w:val="00212769"/>
    <w:rsid w:val="00213A56"/>
    <w:rsid w:val="00213B0B"/>
    <w:rsid w:val="002162E3"/>
    <w:rsid w:val="00216B47"/>
    <w:rsid w:val="002205CC"/>
    <w:rsid w:val="0022105C"/>
    <w:rsid w:val="002249BB"/>
    <w:rsid w:val="00225F48"/>
    <w:rsid w:val="002261C0"/>
    <w:rsid w:val="002261F1"/>
    <w:rsid w:val="002312C4"/>
    <w:rsid w:val="00232CA3"/>
    <w:rsid w:val="00233227"/>
    <w:rsid w:val="0023618C"/>
    <w:rsid w:val="0023620E"/>
    <w:rsid w:val="002365AF"/>
    <w:rsid w:val="00237CF5"/>
    <w:rsid w:val="0024132F"/>
    <w:rsid w:val="002424F3"/>
    <w:rsid w:val="002437FE"/>
    <w:rsid w:val="002442BE"/>
    <w:rsid w:val="00246194"/>
    <w:rsid w:val="00246A2A"/>
    <w:rsid w:val="00247997"/>
    <w:rsid w:val="002520E6"/>
    <w:rsid w:val="00252A4D"/>
    <w:rsid w:val="00252F41"/>
    <w:rsid w:val="002550F0"/>
    <w:rsid w:val="00255AB0"/>
    <w:rsid w:val="00257E3B"/>
    <w:rsid w:val="00262857"/>
    <w:rsid w:val="00264201"/>
    <w:rsid w:val="00266964"/>
    <w:rsid w:val="00267590"/>
    <w:rsid w:val="00270068"/>
    <w:rsid w:val="002705B6"/>
    <w:rsid w:val="00272A39"/>
    <w:rsid w:val="002739D0"/>
    <w:rsid w:val="00274EDE"/>
    <w:rsid w:val="00275A05"/>
    <w:rsid w:val="0027617B"/>
    <w:rsid w:val="00277627"/>
    <w:rsid w:val="00281DBE"/>
    <w:rsid w:val="00283B1B"/>
    <w:rsid w:val="0028746A"/>
    <w:rsid w:val="00291503"/>
    <w:rsid w:val="00297158"/>
    <w:rsid w:val="002A11A9"/>
    <w:rsid w:val="002A2C8A"/>
    <w:rsid w:val="002A4571"/>
    <w:rsid w:val="002A68DC"/>
    <w:rsid w:val="002A7395"/>
    <w:rsid w:val="002B19F4"/>
    <w:rsid w:val="002B1C24"/>
    <w:rsid w:val="002B468E"/>
    <w:rsid w:val="002B4FE0"/>
    <w:rsid w:val="002B5606"/>
    <w:rsid w:val="002B5CA2"/>
    <w:rsid w:val="002B641A"/>
    <w:rsid w:val="002B6FAA"/>
    <w:rsid w:val="002C07F7"/>
    <w:rsid w:val="002C3446"/>
    <w:rsid w:val="002C4442"/>
    <w:rsid w:val="002C4907"/>
    <w:rsid w:val="002C5565"/>
    <w:rsid w:val="002D2F2A"/>
    <w:rsid w:val="002D44DE"/>
    <w:rsid w:val="002D5DAC"/>
    <w:rsid w:val="002D654C"/>
    <w:rsid w:val="002D72A4"/>
    <w:rsid w:val="002D7E18"/>
    <w:rsid w:val="002E0DDE"/>
    <w:rsid w:val="002E16FB"/>
    <w:rsid w:val="002E19D5"/>
    <w:rsid w:val="002E2E71"/>
    <w:rsid w:val="002E388B"/>
    <w:rsid w:val="002E41B9"/>
    <w:rsid w:val="002E48DA"/>
    <w:rsid w:val="002E5108"/>
    <w:rsid w:val="002E7967"/>
    <w:rsid w:val="002E7D53"/>
    <w:rsid w:val="002F0C8F"/>
    <w:rsid w:val="002F13E2"/>
    <w:rsid w:val="002F21BA"/>
    <w:rsid w:val="002F4D00"/>
    <w:rsid w:val="002F51C4"/>
    <w:rsid w:val="002F541E"/>
    <w:rsid w:val="002F5FF8"/>
    <w:rsid w:val="002F6ECA"/>
    <w:rsid w:val="002F6FE9"/>
    <w:rsid w:val="002F79F4"/>
    <w:rsid w:val="0030109D"/>
    <w:rsid w:val="00303469"/>
    <w:rsid w:val="00304473"/>
    <w:rsid w:val="00305CED"/>
    <w:rsid w:val="00307FF6"/>
    <w:rsid w:val="00310FA6"/>
    <w:rsid w:val="0031727A"/>
    <w:rsid w:val="00320A65"/>
    <w:rsid w:val="0032102B"/>
    <w:rsid w:val="00321256"/>
    <w:rsid w:val="00321C22"/>
    <w:rsid w:val="00323382"/>
    <w:rsid w:val="0032385B"/>
    <w:rsid w:val="003239CA"/>
    <w:rsid w:val="003256F5"/>
    <w:rsid w:val="00326CE9"/>
    <w:rsid w:val="00327B6A"/>
    <w:rsid w:val="003303E8"/>
    <w:rsid w:val="0033074F"/>
    <w:rsid w:val="00332F7E"/>
    <w:rsid w:val="00334448"/>
    <w:rsid w:val="00334F33"/>
    <w:rsid w:val="0034170D"/>
    <w:rsid w:val="00341E1C"/>
    <w:rsid w:val="00341F4E"/>
    <w:rsid w:val="00342DD4"/>
    <w:rsid w:val="00343E6B"/>
    <w:rsid w:val="003445A1"/>
    <w:rsid w:val="00345500"/>
    <w:rsid w:val="0034630F"/>
    <w:rsid w:val="0034646B"/>
    <w:rsid w:val="00350402"/>
    <w:rsid w:val="003522CD"/>
    <w:rsid w:val="0035230F"/>
    <w:rsid w:val="00355DBA"/>
    <w:rsid w:val="00356435"/>
    <w:rsid w:val="003577D6"/>
    <w:rsid w:val="00361A35"/>
    <w:rsid w:val="0036218C"/>
    <w:rsid w:val="00370D14"/>
    <w:rsid w:val="00371DCA"/>
    <w:rsid w:val="00371FEF"/>
    <w:rsid w:val="00372B82"/>
    <w:rsid w:val="00375D2B"/>
    <w:rsid w:val="003805C8"/>
    <w:rsid w:val="00380965"/>
    <w:rsid w:val="00382FEA"/>
    <w:rsid w:val="00383769"/>
    <w:rsid w:val="003849F3"/>
    <w:rsid w:val="00385973"/>
    <w:rsid w:val="0039003A"/>
    <w:rsid w:val="00391AAA"/>
    <w:rsid w:val="00391C41"/>
    <w:rsid w:val="00392EF0"/>
    <w:rsid w:val="003976AB"/>
    <w:rsid w:val="003A09FB"/>
    <w:rsid w:val="003A22E0"/>
    <w:rsid w:val="003A5221"/>
    <w:rsid w:val="003A6A4B"/>
    <w:rsid w:val="003A77A3"/>
    <w:rsid w:val="003B033A"/>
    <w:rsid w:val="003B1388"/>
    <w:rsid w:val="003B46B2"/>
    <w:rsid w:val="003B515F"/>
    <w:rsid w:val="003B563C"/>
    <w:rsid w:val="003B7537"/>
    <w:rsid w:val="003C1926"/>
    <w:rsid w:val="003C43C3"/>
    <w:rsid w:val="003C4681"/>
    <w:rsid w:val="003C5F99"/>
    <w:rsid w:val="003C77C2"/>
    <w:rsid w:val="003C7D01"/>
    <w:rsid w:val="003D1FE3"/>
    <w:rsid w:val="003D277A"/>
    <w:rsid w:val="003D2DEA"/>
    <w:rsid w:val="003D489B"/>
    <w:rsid w:val="003D64B8"/>
    <w:rsid w:val="003E131A"/>
    <w:rsid w:val="003E5A2B"/>
    <w:rsid w:val="003E72F6"/>
    <w:rsid w:val="003F0778"/>
    <w:rsid w:val="003F2C4E"/>
    <w:rsid w:val="003F71D0"/>
    <w:rsid w:val="003F7763"/>
    <w:rsid w:val="004010F8"/>
    <w:rsid w:val="00402F6E"/>
    <w:rsid w:val="00402FEB"/>
    <w:rsid w:val="004052C1"/>
    <w:rsid w:val="00406561"/>
    <w:rsid w:val="00407CB1"/>
    <w:rsid w:val="00413AB0"/>
    <w:rsid w:val="00413C12"/>
    <w:rsid w:val="00415A65"/>
    <w:rsid w:val="00417A1E"/>
    <w:rsid w:val="004210A9"/>
    <w:rsid w:val="00423078"/>
    <w:rsid w:val="00423D68"/>
    <w:rsid w:val="00426B03"/>
    <w:rsid w:val="004276D8"/>
    <w:rsid w:val="00427ABC"/>
    <w:rsid w:val="00427EC2"/>
    <w:rsid w:val="0043079B"/>
    <w:rsid w:val="00431A32"/>
    <w:rsid w:val="00432379"/>
    <w:rsid w:val="0043248B"/>
    <w:rsid w:val="00434228"/>
    <w:rsid w:val="00434A92"/>
    <w:rsid w:val="0043660F"/>
    <w:rsid w:val="004407CA"/>
    <w:rsid w:val="0044199C"/>
    <w:rsid w:val="00442346"/>
    <w:rsid w:val="00445E42"/>
    <w:rsid w:val="00450152"/>
    <w:rsid w:val="00450D8F"/>
    <w:rsid w:val="004518EF"/>
    <w:rsid w:val="00452C64"/>
    <w:rsid w:val="00452F84"/>
    <w:rsid w:val="00455B5C"/>
    <w:rsid w:val="00460A55"/>
    <w:rsid w:val="00460FCB"/>
    <w:rsid w:val="004627D9"/>
    <w:rsid w:val="00465E36"/>
    <w:rsid w:val="004667F7"/>
    <w:rsid w:val="00467BD6"/>
    <w:rsid w:val="004701F2"/>
    <w:rsid w:val="00471CA1"/>
    <w:rsid w:val="00472105"/>
    <w:rsid w:val="004728B3"/>
    <w:rsid w:val="004761A9"/>
    <w:rsid w:val="00477AB1"/>
    <w:rsid w:val="00482F38"/>
    <w:rsid w:val="0048431C"/>
    <w:rsid w:val="00485D4C"/>
    <w:rsid w:val="004874C9"/>
    <w:rsid w:val="00487F58"/>
    <w:rsid w:val="00490757"/>
    <w:rsid w:val="00491603"/>
    <w:rsid w:val="00492B5E"/>
    <w:rsid w:val="00493454"/>
    <w:rsid w:val="00493852"/>
    <w:rsid w:val="00493B31"/>
    <w:rsid w:val="00496932"/>
    <w:rsid w:val="00496967"/>
    <w:rsid w:val="004A0455"/>
    <w:rsid w:val="004A0B9C"/>
    <w:rsid w:val="004A27F7"/>
    <w:rsid w:val="004A3471"/>
    <w:rsid w:val="004A3A46"/>
    <w:rsid w:val="004A3AE2"/>
    <w:rsid w:val="004A40B3"/>
    <w:rsid w:val="004B029B"/>
    <w:rsid w:val="004B190F"/>
    <w:rsid w:val="004B25EF"/>
    <w:rsid w:val="004B5BDE"/>
    <w:rsid w:val="004B6ACB"/>
    <w:rsid w:val="004B72D6"/>
    <w:rsid w:val="004C0169"/>
    <w:rsid w:val="004C0B10"/>
    <w:rsid w:val="004C30CA"/>
    <w:rsid w:val="004C44DA"/>
    <w:rsid w:val="004C5FD2"/>
    <w:rsid w:val="004C6EEC"/>
    <w:rsid w:val="004C6EF6"/>
    <w:rsid w:val="004D13D5"/>
    <w:rsid w:val="004D2D8B"/>
    <w:rsid w:val="004D4A77"/>
    <w:rsid w:val="004D4B0A"/>
    <w:rsid w:val="004D751C"/>
    <w:rsid w:val="004E0CB3"/>
    <w:rsid w:val="004E13BF"/>
    <w:rsid w:val="004E2F87"/>
    <w:rsid w:val="004E3BB8"/>
    <w:rsid w:val="004E46CE"/>
    <w:rsid w:val="004E4CF5"/>
    <w:rsid w:val="004E5F86"/>
    <w:rsid w:val="004E7F53"/>
    <w:rsid w:val="004F14D8"/>
    <w:rsid w:val="004F1CE8"/>
    <w:rsid w:val="004F2860"/>
    <w:rsid w:val="004F2B06"/>
    <w:rsid w:val="004F6B19"/>
    <w:rsid w:val="004F6CD7"/>
    <w:rsid w:val="004F6D9A"/>
    <w:rsid w:val="00500762"/>
    <w:rsid w:val="00500A89"/>
    <w:rsid w:val="00503107"/>
    <w:rsid w:val="00504155"/>
    <w:rsid w:val="00506EA9"/>
    <w:rsid w:val="00506FB3"/>
    <w:rsid w:val="0050727B"/>
    <w:rsid w:val="00507C8F"/>
    <w:rsid w:val="00510054"/>
    <w:rsid w:val="00510857"/>
    <w:rsid w:val="00511908"/>
    <w:rsid w:val="00511D98"/>
    <w:rsid w:val="00516310"/>
    <w:rsid w:val="0051634B"/>
    <w:rsid w:val="00516A3E"/>
    <w:rsid w:val="005230C5"/>
    <w:rsid w:val="00524650"/>
    <w:rsid w:val="00531C20"/>
    <w:rsid w:val="0053527A"/>
    <w:rsid w:val="005422D5"/>
    <w:rsid w:val="005426A9"/>
    <w:rsid w:val="00543122"/>
    <w:rsid w:val="00543CE1"/>
    <w:rsid w:val="00544303"/>
    <w:rsid w:val="005520EA"/>
    <w:rsid w:val="0055221E"/>
    <w:rsid w:val="00554DD2"/>
    <w:rsid w:val="005557EC"/>
    <w:rsid w:val="005559A0"/>
    <w:rsid w:val="00556ECA"/>
    <w:rsid w:val="00560FB8"/>
    <w:rsid w:val="00562A42"/>
    <w:rsid w:val="00573591"/>
    <w:rsid w:val="00573E8C"/>
    <w:rsid w:val="00574E35"/>
    <w:rsid w:val="005754F5"/>
    <w:rsid w:val="00575791"/>
    <w:rsid w:val="00576A39"/>
    <w:rsid w:val="00576F3E"/>
    <w:rsid w:val="0058323E"/>
    <w:rsid w:val="00583501"/>
    <w:rsid w:val="00584CD0"/>
    <w:rsid w:val="00585983"/>
    <w:rsid w:val="005863AB"/>
    <w:rsid w:val="00594433"/>
    <w:rsid w:val="005974D2"/>
    <w:rsid w:val="005A11AE"/>
    <w:rsid w:val="005A39D3"/>
    <w:rsid w:val="005A4E36"/>
    <w:rsid w:val="005A50D4"/>
    <w:rsid w:val="005A5A8F"/>
    <w:rsid w:val="005B00BA"/>
    <w:rsid w:val="005B0791"/>
    <w:rsid w:val="005B13DA"/>
    <w:rsid w:val="005B1979"/>
    <w:rsid w:val="005B2127"/>
    <w:rsid w:val="005B507C"/>
    <w:rsid w:val="005B7781"/>
    <w:rsid w:val="005C019A"/>
    <w:rsid w:val="005C0215"/>
    <w:rsid w:val="005C0D52"/>
    <w:rsid w:val="005C268C"/>
    <w:rsid w:val="005C27FD"/>
    <w:rsid w:val="005C2BF9"/>
    <w:rsid w:val="005C6400"/>
    <w:rsid w:val="005C6480"/>
    <w:rsid w:val="005D0192"/>
    <w:rsid w:val="005D0F49"/>
    <w:rsid w:val="005D17F3"/>
    <w:rsid w:val="005D2E42"/>
    <w:rsid w:val="005D324F"/>
    <w:rsid w:val="005D3AD0"/>
    <w:rsid w:val="005D6D2D"/>
    <w:rsid w:val="005D7309"/>
    <w:rsid w:val="005D785F"/>
    <w:rsid w:val="005E1129"/>
    <w:rsid w:val="005E3F9A"/>
    <w:rsid w:val="005E3FEE"/>
    <w:rsid w:val="005E6BD6"/>
    <w:rsid w:val="005E700C"/>
    <w:rsid w:val="005E7BBD"/>
    <w:rsid w:val="005F39CF"/>
    <w:rsid w:val="00600D15"/>
    <w:rsid w:val="00602652"/>
    <w:rsid w:val="00602ADA"/>
    <w:rsid w:val="00603CF7"/>
    <w:rsid w:val="00603EEF"/>
    <w:rsid w:val="006054D7"/>
    <w:rsid w:val="00605BA9"/>
    <w:rsid w:val="006068BF"/>
    <w:rsid w:val="006137F4"/>
    <w:rsid w:val="006141E3"/>
    <w:rsid w:val="006153DE"/>
    <w:rsid w:val="00617E55"/>
    <w:rsid w:val="00620DE0"/>
    <w:rsid w:val="00622C17"/>
    <w:rsid w:val="00623577"/>
    <w:rsid w:val="00625BF5"/>
    <w:rsid w:val="00630248"/>
    <w:rsid w:val="006313D0"/>
    <w:rsid w:val="00631639"/>
    <w:rsid w:val="00633526"/>
    <w:rsid w:val="006335B8"/>
    <w:rsid w:val="0063390C"/>
    <w:rsid w:val="00636AC1"/>
    <w:rsid w:val="00640060"/>
    <w:rsid w:val="0064068E"/>
    <w:rsid w:val="00640DF0"/>
    <w:rsid w:val="00641336"/>
    <w:rsid w:val="00641588"/>
    <w:rsid w:val="0064723A"/>
    <w:rsid w:val="006516C3"/>
    <w:rsid w:val="00651811"/>
    <w:rsid w:val="00651C67"/>
    <w:rsid w:val="006528F2"/>
    <w:rsid w:val="006538A8"/>
    <w:rsid w:val="00653F19"/>
    <w:rsid w:val="00654823"/>
    <w:rsid w:val="00656269"/>
    <w:rsid w:val="00656BD8"/>
    <w:rsid w:val="00657141"/>
    <w:rsid w:val="00657433"/>
    <w:rsid w:val="00660CD3"/>
    <w:rsid w:val="00662622"/>
    <w:rsid w:val="006631DA"/>
    <w:rsid w:val="00665C32"/>
    <w:rsid w:val="00665CD8"/>
    <w:rsid w:val="00666003"/>
    <w:rsid w:val="006664F4"/>
    <w:rsid w:val="006667B7"/>
    <w:rsid w:val="00666843"/>
    <w:rsid w:val="006669ED"/>
    <w:rsid w:val="00667768"/>
    <w:rsid w:val="00671A79"/>
    <w:rsid w:val="00671A91"/>
    <w:rsid w:val="00671BF5"/>
    <w:rsid w:val="006721DE"/>
    <w:rsid w:val="00674234"/>
    <w:rsid w:val="00682081"/>
    <w:rsid w:val="00682CF0"/>
    <w:rsid w:val="006838C8"/>
    <w:rsid w:val="00685F31"/>
    <w:rsid w:val="00685F91"/>
    <w:rsid w:val="006920F5"/>
    <w:rsid w:val="00692D48"/>
    <w:rsid w:val="00693644"/>
    <w:rsid w:val="0069442E"/>
    <w:rsid w:val="0069654D"/>
    <w:rsid w:val="006A4F45"/>
    <w:rsid w:val="006A52D1"/>
    <w:rsid w:val="006A5733"/>
    <w:rsid w:val="006A763D"/>
    <w:rsid w:val="006B7589"/>
    <w:rsid w:val="006C1E34"/>
    <w:rsid w:val="006C27AE"/>
    <w:rsid w:val="006C2CF4"/>
    <w:rsid w:val="006C36F0"/>
    <w:rsid w:val="006C4F3E"/>
    <w:rsid w:val="006C52B9"/>
    <w:rsid w:val="006C5573"/>
    <w:rsid w:val="006C5D27"/>
    <w:rsid w:val="006C6E72"/>
    <w:rsid w:val="006D22B6"/>
    <w:rsid w:val="006D275F"/>
    <w:rsid w:val="006D58B6"/>
    <w:rsid w:val="006D7BF6"/>
    <w:rsid w:val="006D7C51"/>
    <w:rsid w:val="006E0603"/>
    <w:rsid w:val="006E0F14"/>
    <w:rsid w:val="006E11E4"/>
    <w:rsid w:val="006E2829"/>
    <w:rsid w:val="006E656C"/>
    <w:rsid w:val="006E7985"/>
    <w:rsid w:val="006F2F2D"/>
    <w:rsid w:val="006F3F8C"/>
    <w:rsid w:val="006F54CF"/>
    <w:rsid w:val="006F5970"/>
    <w:rsid w:val="006F6EC4"/>
    <w:rsid w:val="006F7486"/>
    <w:rsid w:val="00702059"/>
    <w:rsid w:val="007038DB"/>
    <w:rsid w:val="0070444C"/>
    <w:rsid w:val="0070490E"/>
    <w:rsid w:val="00704BF7"/>
    <w:rsid w:val="00705920"/>
    <w:rsid w:val="00705E97"/>
    <w:rsid w:val="0070728F"/>
    <w:rsid w:val="0070758D"/>
    <w:rsid w:val="007103EA"/>
    <w:rsid w:val="0071053A"/>
    <w:rsid w:val="00715D86"/>
    <w:rsid w:val="00717157"/>
    <w:rsid w:val="007203F1"/>
    <w:rsid w:val="00721345"/>
    <w:rsid w:val="007227EB"/>
    <w:rsid w:val="00723A44"/>
    <w:rsid w:val="00725294"/>
    <w:rsid w:val="007257CF"/>
    <w:rsid w:val="0072587D"/>
    <w:rsid w:val="00727231"/>
    <w:rsid w:val="00730429"/>
    <w:rsid w:val="007306D7"/>
    <w:rsid w:val="00731377"/>
    <w:rsid w:val="007313B1"/>
    <w:rsid w:val="00731CD0"/>
    <w:rsid w:val="00733BC3"/>
    <w:rsid w:val="0074197B"/>
    <w:rsid w:val="007421CE"/>
    <w:rsid w:val="00742278"/>
    <w:rsid w:val="00750BB4"/>
    <w:rsid w:val="00753787"/>
    <w:rsid w:val="00755EA4"/>
    <w:rsid w:val="00756205"/>
    <w:rsid w:val="00760E04"/>
    <w:rsid w:val="00760E27"/>
    <w:rsid w:val="007616EF"/>
    <w:rsid w:val="00762966"/>
    <w:rsid w:val="0076428D"/>
    <w:rsid w:val="007664AB"/>
    <w:rsid w:val="00766C67"/>
    <w:rsid w:val="00767F82"/>
    <w:rsid w:val="00771957"/>
    <w:rsid w:val="007719AD"/>
    <w:rsid w:val="00771B5D"/>
    <w:rsid w:val="007808BF"/>
    <w:rsid w:val="00780BA6"/>
    <w:rsid w:val="007811B9"/>
    <w:rsid w:val="00781547"/>
    <w:rsid w:val="007819E9"/>
    <w:rsid w:val="0078202A"/>
    <w:rsid w:val="00785309"/>
    <w:rsid w:val="007857E0"/>
    <w:rsid w:val="00786B33"/>
    <w:rsid w:val="00787330"/>
    <w:rsid w:val="00790FFC"/>
    <w:rsid w:val="00791370"/>
    <w:rsid w:val="00792121"/>
    <w:rsid w:val="0079311F"/>
    <w:rsid w:val="00797B8F"/>
    <w:rsid w:val="007A0E17"/>
    <w:rsid w:val="007A1B6B"/>
    <w:rsid w:val="007A3A99"/>
    <w:rsid w:val="007A5EF8"/>
    <w:rsid w:val="007B29C4"/>
    <w:rsid w:val="007B452B"/>
    <w:rsid w:val="007B4822"/>
    <w:rsid w:val="007B57C3"/>
    <w:rsid w:val="007C0053"/>
    <w:rsid w:val="007C09F0"/>
    <w:rsid w:val="007C0FC2"/>
    <w:rsid w:val="007C10F3"/>
    <w:rsid w:val="007C1A6D"/>
    <w:rsid w:val="007C49EA"/>
    <w:rsid w:val="007C4AB7"/>
    <w:rsid w:val="007C5F48"/>
    <w:rsid w:val="007C72FA"/>
    <w:rsid w:val="007D167C"/>
    <w:rsid w:val="007D2437"/>
    <w:rsid w:val="007D3284"/>
    <w:rsid w:val="007D3B76"/>
    <w:rsid w:val="007D6476"/>
    <w:rsid w:val="007D6B66"/>
    <w:rsid w:val="007D745C"/>
    <w:rsid w:val="007E02E4"/>
    <w:rsid w:val="007E1939"/>
    <w:rsid w:val="007E297A"/>
    <w:rsid w:val="007E41AF"/>
    <w:rsid w:val="007E6B8E"/>
    <w:rsid w:val="007F28FF"/>
    <w:rsid w:val="007F35AF"/>
    <w:rsid w:val="007F50B0"/>
    <w:rsid w:val="007F5B61"/>
    <w:rsid w:val="007F5C00"/>
    <w:rsid w:val="00803C3D"/>
    <w:rsid w:val="00803FA4"/>
    <w:rsid w:val="0080462E"/>
    <w:rsid w:val="00805B90"/>
    <w:rsid w:val="00805E1C"/>
    <w:rsid w:val="008112A8"/>
    <w:rsid w:val="00812288"/>
    <w:rsid w:val="00816609"/>
    <w:rsid w:val="00817176"/>
    <w:rsid w:val="00817680"/>
    <w:rsid w:val="00826536"/>
    <w:rsid w:val="00826879"/>
    <w:rsid w:val="00826F96"/>
    <w:rsid w:val="00827E9E"/>
    <w:rsid w:val="0083322E"/>
    <w:rsid w:val="008347BE"/>
    <w:rsid w:val="0083520F"/>
    <w:rsid w:val="00835606"/>
    <w:rsid w:val="008369B5"/>
    <w:rsid w:val="00837D9F"/>
    <w:rsid w:val="00840476"/>
    <w:rsid w:val="00841537"/>
    <w:rsid w:val="008415A9"/>
    <w:rsid w:val="00841CC6"/>
    <w:rsid w:val="00841EA7"/>
    <w:rsid w:val="00843A06"/>
    <w:rsid w:val="00843BA9"/>
    <w:rsid w:val="008449D2"/>
    <w:rsid w:val="00845B14"/>
    <w:rsid w:val="00846DA5"/>
    <w:rsid w:val="00847114"/>
    <w:rsid w:val="0085064E"/>
    <w:rsid w:val="00854179"/>
    <w:rsid w:val="00855B1C"/>
    <w:rsid w:val="00857F83"/>
    <w:rsid w:val="00862C2A"/>
    <w:rsid w:val="008631E5"/>
    <w:rsid w:val="008650FA"/>
    <w:rsid w:val="00870A52"/>
    <w:rsid w:val="008719EF"/>
    <w:rsid w:val="00872518"/>
    <w:rsid w:val="00872C2A"/>
    <w:rsid w:val="008739DF"/>
    <w:rsid w:val="0087418E"/>
    <w:rsid w:val="00876719"/>
    <w:rsid w:val="00876DB8"/>
    <w:rsid w:val="00876E45"/>
    <w:rsid w:val="00877AD2"/>
    <w:rsid w:val="00877BBD"/>
    <w:rsid w:val="008835EE"/>
    <w:rsid w:val="00885446"/>
    <w:rsid w:val="00886D75"/>
    <w:rsid w:val="0089329F"/>
    <w:rsid w:val="0089332D"/>
    <w:rsid w:val="00893F85"/>
    <w:rsid w:val="0089482D"/>
    <w:rsid w:val="008961CC"/>
    <w:rsid w:val="00896E70"/>
    <w:rsid w:val="00897959"/>
    <w:rsid w:val="008A1FEF"/>
    <w:rsid w:val="008A2FAD"/>
    <w:rsid w:val="008A3B2C"/>
    <w:rsid w:val="008A47C2"/>
    <w:rsid w:val="008A6300"/>
    <w:rsid w:val="008B2DB1"/>
    <w:rsid w:val="008B3C30"/>
    <w:rsid w:val="008B4C4C"/>
    <w:rsid w:val="008B7CF1"/>
    <w:rsid w:val="008C0370"/>
    <w:rsid w:val="008C0D02"/>
    <w:rsid w:val="008C1990"/>
    <w:rsid w:val="008C2A06"/>
    <w:rsid w:val="008C3CF9"/>
    <w:rsid w:val="008C3E2E"/>
    <w:rsid w:val="008C4515"/>
    <w:rsid w:val="008C569B"/>
    <w:rsid w:val="008C5C1A"/>
    <w:rsid w:val="008D370B"/>
    <w:rsid w:val="008D3E32"/>
    <w:rsid w:val="008D57B2"/>
    <w:rsid w:val="008D6351"/>
    <w:rsid w:val="008D791E"/>
    <w:rsid w:val="008E07BD"/>
    <w:rsid w:val="008E094E"/>
    <w:rsid w:val="008E0B35"/>
    <w:rsid w:val="008E2794"/>
    <w:rsid w:val="008E42AB"/>
    <w:rsid w:val="008E5A7A"/>
    <w:rsid w:val="008E6950"/>
    <w:rsid w:val="008F50AC"/>
    <w:rsid w:val="00901B22"/>
    <w:rsid w:val="0090253B"/>
    <w:rsid w:val="00902DBF"/>
    <w:rsid w:val="009038A8"/>
    <w:rsid w:val="00903A4F"/>
    <w:rsid w:val="00906A87"/>
    <w:rsid w:val="00906C79"/>
    <w:rsid w:val="00907256"/>
    <w:rsid w:val="0091088C"/>
    <w:rsid w:val="00910AE0"/>
    <w:rsid w:val="00911281"/>
    <w:rsid w:val="00914791"/>
    <w:rsid w:val="00916085"/>
    <w:rsid w:val="009177B8"/>
    <w:rsid w:val="00921794"/>
    <w:rsid w:val="00921CE8"/>
    <w:rsid w:val="009220BA"/>
    <w:rsid w:val="00924E0A"/>
    <w:rsid w:val="009254F1"/>
    <w:rsid w:val="009276F2"/>
    <w:rsid w:val="00931FB2"/>
    <w:rsid w:val="00935574"/>
    <w:rsid w:val="009405C0"/>
    <w:rsid w:val="009414E1"/>
    <w:rsid w:val="00942AA5"/>
    <w:rsid w:val="00942FB2"/>
    <w:rsid w:val="00944A32"/>
    <w:rsid w:val="00944FB8"/>
    <w:rsid w:val="009463C6"/>
    <w:rsid w:val="009504F5"/>
    <w:rsid w:val="00950DAD"/>
    <w:rsid w:val="00951F4E"/>
    <w:rsid w:val="009528C9"/>
    <w:rsid w:val="00954013"/>
    <w:rsid w:val="0095522D"/>
    <w:rsid w:val="009568A4"/>
    <w:rsid w:val="009574B1"/>
    <w:rsid w:val="00957BBF"/>
    <w:rsid w:val="009609B1"/>
    <w:rsid w:val="0096139D"/>
    <w:rsid w:val="00963282"/>
    <w:rsid w:val="00963975"/>
    <w:rsid w:val="00970571"/>
    <w:rsid w:val="00971844"/>
    <w:rsid w:val="00971DFD"/>
    <w:rsid w:val="00973414"/>
    <w:rsid w:val="009762E1"/>
    <w:rsid w:val="00976F0E"/>
    <w:rsid w:val="009771DA"/>
    <w:rsid w:val="00977F9E"/>
    <w:rsid w:val="00981B9F"/>
    <w:rsid w:val="009839A3"/>
    <w:rsid w:val="00985647"/>
    <w:rsid w:val="00987297"/>
    <w:rsid w:val="00990111"/>
    <w:rsid w:val="00991221"/>
    <w:rsid w:val="009924B8"/>
    <w:rsid w:val="009924E8"/>
    <w:rsid w:val="0099271C"/>
    <w:rsid w:val="00994F12"/>
    <w:rsid w:val="009973B2"/>
    <w:rsid w:val="009A47A7"/>
    <w:rsid w:val="009A61D5"/>
    <w:rsid w:val="009B2753"/>
    <w:rsid w:val="009C121E"/>
    <w:rsid w:val="009C1F05"/>
    <w:rsid w:val="009C33B7"/>
    <w:rsid w:val="009C60C3"/>
    <w:rsid w:val="009C6820"/>
    <w:rsid w:val="009C767F"/>
    <w:rsid w:val="009C7835"/>
    <w:rsid w:val="009D0D81"/>
    <w:rsid w:val="009D2359"/>
    <w:rsid w:val="009D314B"/>
    <w:rsid w:val="009D4126"/>
    <w:rsid w:val="009D4EBC"/>
    <w:rsid w:val="009D64C4"/>
    <w:rsid w:val="009D688B"/>
    <w:rsid w:val="009D755B"/>
    <w:rsid w:val="009D7B63"/>
    <w:rsid w:val="009D7B81"/>
    <w:rsid w:val="009E5654"/>
    <w:rsid w:val="009E6442"/>
    <w:rsid w:val="009F07FA"/>
    <w:rsid w:val="009F2F41"/>
    <w:rsid w:val="009F3189"/>
    <w:rsid w:val="009F34DC"/>
    <w:rsid w:val="009F4BBC"/>
    <w:rsid w:val="00A0235C"/>
    <w:rsid w:val="00A03464"/>
    <w:rsid w:val="00A04023"/>
    <w:rsid w:val="00A04295"/>
    <w:rsid w:val="00A114BE"/>
    <w:rsid w:val="00A12676"/>
    <w:rsid w:val="00A14E82"/>
    <w:rsid w:val="00A22DCB"/>
    <w:rsid w:val="00A22FBC"/>
    <w:rsid w:val="00A230F6"/>
    <w:rsid w:val="00A2587F"/>
    <w:rsid w:val="00A26E81"/>
    <w:rsid w:val="00A27E3C"/>
    <w:rsid w:val="00A3282E"/>
    <w:rsid w:val="00A34A0E"/>
    <w:rsid w:val="00A3520C"/>
    <w:rsid w:val="00A365F3"/>
    <w:rsid w:val="00A37A09"/>
    <w:rsid w:val="00A37D16"/>
    <w:rsid w:val="00A4040A"/>
    <w:rsid w:val="00A41178"/>
    <w:rsid w:val="00A41219"/>
    <w:rsid w:val="00A41EA6"/>
    <w:rsid w:val="00A428F7"/>
    <w:rsid w:val="00A43513"/>
    <w:rsid w:val="00A439DB"/>
    <w:rsid w:val="00A45971"/>
    <w:rsid w:val="00A4670C"/>
    <w:rsid w:val="00A46CB9"/>
    <w:rsid w:val="00A51C30"/>
    <w:rsid w:val="00A53DA5"/>
    <w:rsid w:val="00A544E0"/>
    <w:rsid w:val="00A55AFF"/>
    <w:rsid w:val="00A55FF5"/>
    <w:rsid w:val="00A5635D"/>
    <w:rsid w:val="00A56AAE"/>
    <w:rsid w:val="00A609E7"/>
    <w:rsid w:val="00A62EAF"/>
    <w:rsid w:val="00A6306C"/>
    <w:rsid w:val="00A630C1"/>
    <w:rsid w:val="00A63655"/>
    <w:rsid w:val="00A63CA3"/>
    <w:rsid w:val="00A6449C"/>
    <w:rsid w:val="00A7072F"/>
    <w:rsid w:val="00A71DFC"/>
    <w:rsid w:val="00A72D71"/>
    <w:rsid w:val="00A73914"/>
    <w:rsid w:val="00A73B31"/>
    <w:rsid w:val="00A76EE6"/>
    <w:rsid w:val="00A77541"/>
    <w:rsid w:val="00A77559"/>
    <w:rsid w:val="00A81483"/>
    <w:rsid w:val="00A818D1"/>
    <w:rsid w:val="00A81955"/>
    <w:rsid w:val="00A82621"/>
    <w:rsid w:val="00A83870"/>
    <w:rsid w:val="00A84BAC"/>
    <w:rsid w:val="00A859B8"/>
    <w:rsid w:val="00A92FC1"/>
    <w:rsid w:val="00A931A2"/>
    <w:rsid w:val="00A93CA8"/>
    <w:rsid w:val="00A953C8"/>
    <w:rsid w:val="00A96F1B"/>
    <w:rsid w:val="00A97A43"/>
    <w:rsid w:val="00A97F04"/>
    <w:rsid w:val="00AA3764"/>
    <w:rsid w:val="00AA606F"/>
    <w:rsid w:val="00AA63B7"/>
    <w:rsid w:val="00AA7DC5"/>
    <w:rsid w:val="00AB27EF"/>
    <w:rsid w:val="00AB5D2A"/>
    <w:rsid w:val="00AB62B2"/>
    <w:rsid w:val="00AB7EBC"/>
    <w:rsid w:val="00AC12F8"/>
    <w:rsid w:val="00AC18A4"/>
    <w:rsid w:val="00AC1DF8"/>
    <w:rsid w:val="00AC3F4B"/>
    <w:rsid w:val="00AC44F2"/>
    <w:rsid w:val="00AC5984"/>
    <w:rsid w:val="00AD72AF"/>
    <w:rsid w:val="00AE0EC4"/>
    <w:rsid w:val="00AE2147"/>
    <w:rsid w:val="00AE40A9"/>
    <w:rsid w:val="00AE4107"/>
    <w:rsid w:val="00AE5977"/>
    <w:rsid w:val="00AE5D8F"/>
    <w:rsid w:val="00AE5FFA"/>
    <w:rsid w:val="00AE5FFC"/>
    <w:rsid w:val="00AE6CB0"/>
    <w:rsid w:val="00AE711B"/>
    <w:rsid w:val="00AE795C"/>
    <w:rsid w:val="00AE7AA3"/>
    <w:rsid w:val="00AF0E03"/>
    <w:rsid w:val="00AF147E"/>
    <w:rsid w:val="00AF2F02"/>
    <w:rsid w:val="00AF5B36"/>
    <w:rsid w:val="00AF7E81"/>
    <w:rsid w:val="00B003B2"/>
    <w:rsid w:val="00B0411E"/>
    <w:rsid w:val="00B04307"/>
    <w:rsid w:val="00B048FB"/>
    <w:rsid w:val="00B06738"/>
    <w:rsid w:val="00B100E2"/>
    <w:rsid w:val="00B11783"/>
    <w:rsid w:val="00B117F4"/>
    <w:rsid w:val="00B11C5E"/>
    <w:rsid w:val="00B12D85"/>
    <w:rsid w:val="00B155B2"/>
    <w:rsid w:val="00B16187"/>
    <w:rsid w:val="00B174D1"/>
    <w:rsid w:val="00B174DA"/>
    <w:rsid w:val="00B22D86"/>
    <w:rsid w:val="00B249D2"/>
    <w:rsid w:val="00B25B94"/>
    <w:rsid w:val="00B31A79"/>
    <w:rsid w:val="00B31D62"/>
    <w:rsid w:val="00B325BA"/>
    <w:rsid w:val="00B34E69"/>
    <w:rsid w:val="00B35F4B"/>
    <w:rsid w:val="00B379C1"/>
    <w:rsid w:val="00B417C9"/>
    <w:rsid w:val="00B41C53"/>
    <w:rsid w:val="00B41C71"/>
    <w:rsid w:val="00B42588"/>
    <w:rsid w:val="00B440B7"/>
    <w:rsid w:val="00B4625F"/>
    <w:rsid w:val="00B4725E"/>
    <w:rsid w:val="00B477CA"/>
    <w:rsid w:val="00B50B7D"/>
    <w:rsid w:val="00B5228E"/>
    <w:rsid w:val="00B52C6B"/>
    <w:rsid w:val="00B53398"/>
    <w:rsid w:val="00B6116B"/>
    <w:rsid w:val="00B626D1"/>
    <w:rsid w:val="00B62AF4"/>
    <w:rsid w:val="00B62BA9"/>
    <w:rsid w:val="00B635DB"/>
    <w:rsid w:val="00B63E24"/>
    <w:rsid w:val="00B64E12"/>
    <w:rsid w:val="00B65E1F"/>
    <w:rsid w:val="00B6610B"/>
    <w:rsid w:val="00B70E4A"/>
    <w:rsid w:val="00B745C5"/>
    <w:rsid w:val="00B77173"/>
    <w:rsid w:val="00B820BD"/>
    <w:rsid w:val="00B82DDE"/>
    <w:rsid w:val="00B8336B"/>
    <w:rsid w:val="00B8411D"/>
    <w:rsid w:val="00B85724"/>
    <w:rsid w:val="00B86252"/>
    <w:rsid w:val="00B869AE"/>
    <w:rsid w:val="00B87176"/>
    <w:rsid w:val="00B87DFC"/>
    <w:rsid w:val="00B926FF"/>
    <w:rsid w:val="00B92BBB"/>
    <w:rsid w:val="00B94640"/>
    <w:rsid w:val="00B962B6"/>
    <w:rsid w:val="00B968E9"/>
    <w:rsid w:val="00B97570"/>
    <w:rsid w:val="00B97EA4"/>
    <w:rsid w:val="00BA0708"/>
    <w:rsid w:val="00BA1D93"/>
    <w:rsid w:val="00BA2B90"/>
    <w:rsid w:val="00BA2CF2"/>
    <w:rsid w:val="00BA3700"/>
    <w:rsid w:val="00BA4E7D"/>
    <w:rsid w:val="00BA4EDE"/>
    <w:rsid w:val="00BA778F"/>
    <w:rsid w:val="00BB1BFC"/>
    <w:rsid w:val="00BB5DC7"/>
    <w:rsid w:val="00BC04C0"/>
    <w:rsid w:val="00BC059E"/>
    <w:rsid w:val="00BC0C4C"/>
    <w:rsid w:val="00BC0D21"/>
    <w:rsid w:val="00BC126E"/>
    <w:rsid w:val="00BC223A"/>
    <w:rsid w:val="00BC4A59"/>
    <w:rsid w:val="00BD094A"/>
    <w:rsid w:val="00BD170C"/>
    <w:rsid w:val="00BD46E9"/>
    <w:rsid w:val="00BD5F38"/>
    <w:rsid w:val="00BD6201"/>
    <w:rsid w:val="00BD7459"/>
    <w:rsid w:val="00BD7AC1"/>
    <w:rsid w:val="00BE0030"/>
    <w:rsid w:val="00BE14FF"/>
    <w:rsid w:val="00BE1547"/>
    <w:rsid w:val="00BE448C"/>
    <w:rsid w:val="00BE5FE8"/>
    <w:rsid w:val="00BF16CB"/>
    <w:rsid w:val="00BF226F"/>
    <w:rsid w:val="00BF2B56"/>
    <w:rsid w:val="00BF3293"/>
    <w:rsid w:val="00BF3C13"/>
    <w:rsid w:val="00BF3EF0"/>
    <w:rsid w:val="00BF4B29"/>
    <w:rsid w:val="00BF6584"/>
    <w:rsid w:val="00C00D69"/>
    <w:rsid w:val="00C03032"/>
    <w:rsid w:val="00C030A4"/>
    <w:rsid w:val="00C043D3"/>
    <w:rsid w:val="00C05E17"/>
    <w:rsid w:val="00C062C4"/>
    <w:rsid w:val="00C07E10"/>
    <w:rsid w:val="00C11CB5"/>
    <w:rsid w:val="00C120F6"/>
    <w:rsid w:val="00C13DFF"/>
    <w:rsid w:val="00C15C47"/>
    <w:rsid w:val="00C15F7D"/>
    <w:rsid w:val="00C173CF"/>
    <w:rsid w:val="00C20BDB"/>
    <w:rsid w:val="00C20D54"/>
    <w:rsid w:val="00C21BA9"/>
    <w:rsid w:val="00C223B4"/>
    <w:rsid w:val="00C23585"/>
    <w:rsid w:val="00C3175D"/>
    <w:rsid w:val="00C344E3"/>
    <w:rsid w:val="00C36A01"/>
    <w:rsid w:val="00C370D1"/>
    <w:rsid w:val="00C37BF4"/>
    <w:rsid w:val="00C37F66"/>
    <w:rsid w:val="00C404EB"/>
    <w:rsid w:val="00C40B48"/>
    <w:rsid w:val="00C40D8E"/>
    <w:rsid w:val="00C43E54"/>
    <w:rsid w:val="00C5026D"/>
    <w:rsid w:val="00C51A1C"/>
    <w:rsid w:val="00C53810"/>
    <w:rsid w:val="00C543B3"/>
    <w:rsid w:val="00C553E6"/>
    <w:rsid w:val="00C55C7F"/>
    <w:rsid w:val="00C5611F"/>
    <w:rsid w:val="00C5705C"/>
    <w:rsid w:val="00C57347"/>
    <w:rsid w:val="00C63600"/>
    <w:rsid w:val="00C64893"/>
    <w:rsid w:val="00C648A1"/>
    <w:rsid w:val="00C655CF"/>
    <w:rsid w:val="00C705F7"/>
    <w:rsid w:val="00C719F4"/>
    <w:rsid w:val="00C72C8C"/>
    <w:rsid w:val="00C73390"/>
    <w:rsid w:val="00C75B57"/>
    <w:rsid w:val="00C776FA"/>
    <w:rsid w:val="00C8107E"/>
    <w:rsid w:val="00C85B72"/>
    <w:rsid w:val="00C878C7"/>
    <w:rsid w:val="00C87FE3"/>
    <w:rsid w:val="00C903DB"/>
    <w:rsid w:val="00C91BD4"/>
    <w:rsid w:val="00C92D68"/>
    <w:rsid w:val="00C93B3E"/>
    <w:rsid w:val="00C9491A"/>
    <w:rsid w:val="00C97A84"/>
    <w:rsid w:val="00C97E93"/>
    <w:rsid w:val="00CA2FD7"/>
    <w:rsid w:val="00CA4522"/>
    <w:rsid w:val="00CA5A2E"/>
    <w:rsid w:val="00CA5DFC"/>
    <w:rsid w:val="00CA61FB"/>
    <w:rsid w:val="00CA76D4"/>
    <w:rsid w:val="00CA7983"/>
    <w:rsid w:val="00CA7C6D"/>
    <w:rsid w:val="00CB0A70"/>
    <w:rsid w:val="00CB3048"/>
    <w:rsid w:val="00CB3FD8"/>
    <w:rsid w:val="00CB45F7"/>
    <w:rsid w:val="00CB46C2"/>
    <w:rsid w:val="00CB4E66"/>
    <w:rsid w:val="00CB55D7"/>
    <w:rsid w:val="00CB6805"/>
    <w:rsid w:val="00CC0DD5"/>
    <w:rsid w:val="00CC1A45"/>
    <w:rsid w:val="00CC65D7"/>
    <w:rsid w:val="00CC6864"/>
    <w:rsid w:val="00CC699B"/>
    <w:rsid w:val="00CC7CC1"/>
    <w:rsid w:val="00CD056E"/>
    <w:rsid w:val="00CD3664"/>
    <w:rsid w:val="00CD555E"/>
    <w:rsid w:val="00CD593C"/>
    <w:rsid w:val="00CD5F99"/>
    <w:rsid w:val="00CE28FE"/>
    <w:rsid w:val="00CE7C1B"/>
    <w:rsid w:val="00CF28F0"/>
    <w:rsid w:val="00CF2943"/>
    <w:rsid w:val="00CF4CD7"/>
    <w:rsid w:val="00D01273"/>
    <w:rsid w:val="00D01673"/>
    <w:rsid w:val="00D019C7"/>
    <w:rsid w:val="00D021BE"/>
    <w:rsid w:val="00D037B4"/>
    <w:rsid w:val="00D03EE7"/>
    <w:rsid w:val="00D0529B"/>
    <w:rsid w:val="00D055C6"/>
    <w:rsid w:val="00D109CC"/>
    <w:rsid w:val="00D13062"/>
    <w:rsid w:val="00D14DCB"/>
    <w:rsid w:val="00D167D4"/>
    <w:rsid w:val="00D16AD9"/>
    <w:rsid w:val="00D20493"/>
    <w:rsid w:val="00D20A17"/>
    <w:rsid w:val="00D20D09"/>
    <w:rsid w:val="00D2105F"/>
    <w:rsid w:val="00D22ECC"/>
    <w:rsid w:val="00D2395A"/>
    <w:rsid w:val="00D25E36"/>
    <w:rsid w:val="00D31151"/>
    <w:rsid w:val="00D311AB"/>
    <w:rsid w:val="00D31931"/>
    <w:rsid w:val="00D329D2"/>
    <w:rsid w:val="00D353AA"/>
    <w:rsid w:val="00D40CC6"/>
    <w:rsid w:val="00D423F4"/>
    <w:rsid w:val="00D42775"/>
    <w:rsid w:val="00D44D25"/>
    <w:rsid w:val="00D44D4A"/>
    <w:rsid w:val="00D46DFB"/>
    <w:rsid w:val="00D51A3A"/>
    <w:rsid w:val="00D532F6"/>
    <w:rsid w:val="00D536B6"/>
    <w:rsid w:val="00D538D4"/>
    <w:rsid w:val="00D556E6"/>
    <w:rsid w:val="00D57723"/>
    <w:rsid w:val="00D57BA3"/>
    <w:rsid w:val="00D6179E"/>
    <w:rsid w:val="00D61D50"/>
    <w:rsid w:val="00D747D2"/>
    <w:rsid w:val="00D75D5C"/>
    <w:rsid w:val="00D75D78"/>
    <w:rsid w:val="00D763DA"/>
    <w:rsid w:val="00D802EE"/>
    <w:rsid w:val="00D804E2"/>
    <w:rsid w:val="00D8339F"/>
    <w:rsid w:val="00D84560"/>
    <w:rsid w:val="00D85049"/>
    <w:rsid w:val="00D85486"/>
    <w:rsid w:val="00D86B56"/>
    <w:rsid w:val="00D90284"/>
    <w:rsid w:val="00D90B6F"/>
    <w:rsid w:val="00D92FBE"/>
    <w:rsid w:val="00D93778"/>
    <w:rsid w:val="00D939A0"/>
    <w:rsid w:val="00D9518C"/>
    <w:rsid w:val="00D95D4B"/>
    <w:rsid w:val="00D9615E"/>
    <w:rsid w:val="00DA0C02"/>
    <w:rsid w:val="00DA2549"/>
    <w:rsid w:val="00DA2937"/>
    <w:rsid w:val="00DB0F95"/>
    <w:rsid w:val="00DB1DCC"/>
    <w:rsid w:val="00DB2CC4"/>
    <w:rsid w:val="00DB3727"/>
    <w:rsid w:val="00DB4060"/>
    <w:rsid w:val="00DB58E7"/>
    <w:rsid w:val="00DB6371"/>
    <w:rsid w:val="00DB7322"/>
    <w:rsid w:val="00DB7F67"/>
    <w:rsid w:val="00DC0690"/>
    <w:rsid w:val="00DC0A20"/>
    <w:rsid w:val="00DC378C"/>
    <w:rsid w:val="00DC4B56"/>
    <w:rsid w:val="00DC5DC4"/>
    <w:rsid w:val="00DC6F11"/>
    <w:rsid w:val="00DC7491"/>
    <w:rsid w:val="00DC7699"/>
    <w:rsid w:val="00DD021E"/>
    <w:rsid w:val="00DD15EA"/>
    <w:rsid w:val="00DD183F"/>
    <w:rsid w:val="00DD2A80"/>
    <w:rsid w:val="00DD4F22"/>
    <w:rsid w:val="00DD55EE"/>
    <w:rsid w:val="00DD5762"/>
    <w:rsid w:val="00DD596E"/>
    <w:rsid w:val="00DD6175"/>
    <w:rsid w:val="00DD655C"/>
    <w:rsid w:val="00DE4E38"/>
    <w:rsid w:val="00DE580A"/>
    <w:rsid w:val="00DE722A"/>
    <w:rsid w:val="00DE75CA"/>
    <w:rsid w:val="00DF0AFE"/>
    <w:rsid w:val="00DF107E"/>
    <w:rsid w:val="00DF25CB"/>
    <w:rsid w:val="00DF41C0"/>
    <w:rsid w:val="00DF437F"/>
    <w:rsid w:val="00DF4456"/>
    <w:rsid w:val="00DF68BD"/>
    <w:rsid w:val="00E046E8"/>
    <w:rsid w:val="00E04AD4"/>
    <w:rsid w:val="00E0756E"/>
    <w:rsid w:val="00E076F6"/>
    <w:rsid w:val="00E11A40"/>
    <w:rsid w:val="00E125F6"/>
    <w:rsid w:val="00E12D49"/>
    <w:rsid w:val="00E14926"/>
    <w:rsid w:val="00E15443"/>
    <w:rsid w:val="00E16049"/>
    <w:rsid w:val="00E165D3"/>
    <w:rsid w:val="00E16954"/>
    <w:rsid w:val="00E17449"/>
    <w:rsid w:val="00E21804"/>
    <w:rsid w:val="00E236FE"/>
    <w:rsid w:val="00E24460"/>
    <w:rsid w:val="00E25E9E"/>
    <w:rsid w:val="00E3087A"/>
    <w:rsid w:val="00E30D6E"/>
    <w:rsid w:val="00E321A1"/>
    <w:rsid w:val="00E3350E"/>
    <w:rsid w:val="00E34093"/>
    <w:rsid w:val="00E37093"/>
    <w:rsid w:val="00E42EB1"/>
    <w:rsid w:val="00E449DF"/>
    <w:rsid w:val="00E44ACE"/>
    <w:rsid w:val="00E45BE6"/>
    <w:rsid w:val="00E50E2B"/>
    <w:rsid w:val="00E50E8F"/>
    <w:rsid w:val="00E53D2C"/>
    <w:rsid w:val="00E54495"/>
    <w:rsid w:val="00E54BD9"/>
    <w:rsid w:val="00E554B8"/>
    <w:rsid w:val="00E5628F"/>
    <w:rsid w:val="00E567AB"/>
    <w:rsid w:val="00E572FD"/>
    <w:rsid w:val="00E6028A"/>
    <w:rsid w:val="00E6106D"/>
    <w:rsid w:val="00E6202B"/>
    <w:rsid w:val="00E6247D"/>
    <w:rsid w:val="00E63C27"/>
    <w:rsid w:val="00E65447"/>
    <w:rsid w:val="00E67643"/>
    <w:rsid w:val="00E67C23"/>
    <w:rsid w:val="00E70667"/>
    <w:rsid w:val="00E71E6A"/>
    <w:rsid w:val="00E73DEC"/>
    <w:rsid w:val="00E74636"/>
    <w:rsid w:val="00E7681B"/>
    <w:rsid w:val="00E80962"/>
    <w:rsid w:val="00E80DB7"/>
    <w:rsid w:val="00E84842"/>
    <w:rsid w:val="00E85D17"/>
    <w:rsid w:val="00E876A4"/>
    <w:rsid w:val="00E900DF"/>
    <w:rsid w:val="00E902C8"/>
    <w:rsid w:val="00E91AC8"/>
    <w:rsid w:val="00E93E8D"/>
    <w:rsid w:val="00EA3C0F"/>
    <w:rsid w:val="00EA45E0"/>
    <w:rsid w:val="00EA5324"/>
    <w:rsid w:val="00EA5755"/>
    <w:rsid w:val="00EA5D88"/>
    <w:rsid w:val="00EA6656"/>
    <w:rsid w:val="00EA7071"/>
    <w:rsid w:val="00EA7270"/>
    <w:rsid w:val="00EB2819"/>
    <w:rsid w:val="00EC1F33"/>
    <w:rsid w:val="00EC1F74"/>
    <w:rsid w:val="00EC5A19"/>
    <w:rsid w:val="00EC6474"/>
    <w:rsid w:val="00ED0177"/>
    <w:rsid w:val="00ED316D"/>
    <w:rsid w:val="00ED3220"/>
    <w:rsid w:val="00ED5A3F"/>
    <w:rsid w:val="00ED765A"/>
    <w:rsid w:val="00ED7748"/>
    <w:rsid w:val="00ED7AB1"/>
    <w:rsid w:val="00EE0472"/>
    <w:rsid w:val="00EE3481"/>
    <w:rsid w:val="00EE4913"/>
    <w:rsid w:val="00EE59C7"/>
    <w:rsid w:val="00EE5C6F"/>
    <w:rsid w:val="00EE609D"/>
    <w:rsid w:val="00EE7DFD"/>
    <w:rsid w:val="00EF08A2"/>
    <w:rsid w:val="00EF3525"/>
    <w:rsid w:val="00EF49A5"/>
    <w:rsid w:val="00EF4FA8"/>
    <w:rsid w:val="00EF715E"/>
    <w:rsid w:val="00F011D0"/>
    <w:rsid w:val="00F0147D"/>
    <w:rsid w:val="00F0187F"/>
    <w:rsid w:val="00F02258"/>
    <w:rsid w:val="00F02A0F"/>
    <w:rsid w:val="00F03176"/>
    <w:rsid w:val="00F05A62"/>
    <w:rsid w:val="00F06A55"/>
    <w:rsid w:val="00F07639"/>
    <w:rsid w:val="00F10221"/>
    <w:rsid w:val="00F10DA9"/>
    <w:rsid w:val="00F11606"/>
    <w:rsid w:val="00F11CA5"/>
    <w:rsid w:val="00F13978"/>
    <w:rsid w:val="00F1466D"/>
    <w:rsid w:val="00F14A72"/>
    <w:rsid w:val="00F16995"/>
    <w:rsid w:val="00F2105C"/>
    <w:rsid w:val="00F2277A"/>
    <w:rsid w:val="00F22D74"/>
    <w:rsid w:val="00F24259"/>
    <w:rsid w:val="00F25915"/>
    <w:rsid w:val="00F32AD5"/>
    <w:rsid w:val="00F358F9"/>
    <w:rsid w:val="00F42140"/>
    <w:rsid w:val="00F42516"/>
    <w:rsid w:val="00F42639"/>
    <w:rsid w:val="00F4491E"/>
    <w:rsid w:val="00F44D12"/>
    <w:rsid w:val="00F45530"/>
    <w:rsid w:val="00F4701A"/>
    <w:rsid w:val="00F52241"/>
    <w:rsid w:val="00F52C90"/>
    <w:rsid w:val="00F52F2A"/>
    <w:rsid w:val="00F53D1E"/>
    <w:rsid w:val="00F543A8"/>
    <w:rsid w:val="00F56FA9"/>
    <w:rsid w:val="00F60C00"/>
    <w:rsid w:val="00F610F1"/>
    <w:rsid w:val="00F613CC"/>
    <w:rsid w:val="00F61819"/>
    <w:rsid w:val="00F63AA3"/>
    <w:rsid w:val="00F65258"/>
    <w:rsid w:val="00F65EFB"/>
    <w:rsid w:val="00F66325"/>
    <w:rsid w:val="00F66AC2"/>
    <w:rsid w:val="00F7326B"/>
    <w:rsid w:val="00F73273"/>
    <w:rsid w:val="00F73CAB"/>
    <w:rsid w:val="00F76D16"/>
    <w:rsid w:val="00F80315"/>
    <w:rsid w:val="00F81A74"/>
    <w:rsid w:val="00F822B4"/>
    <w:rsid w:val="00F8356C"/>
    <w:rsid w:val="00F83CEA"/>
    <w:rsid w:val="00F85417"/>
    <w:rsid w:val="00F85A0C"/>
    <w:rsid w:val="00F8666D"/>
    <w:rsid w:val="00F86D13"/>
    <w:rsid w:val="00F90016"/>
    <w:rsid w:val="00F909AE"/>
    <w:rsid w:val="00F914AA"/>
    <w:rsid w:val="00F92CD1"/>
    <w:rsid w:val="00F96201"/>
    <w:rsid w:val="00FA633B"/>
    <w:rsid w:val="00FB085E"/>
    <w:rsid w:val="00FB1381"/>
    <w:rsid w:val="00FB211A"/>
    <w:rsid w:val="00FB265A"/>
    <w:rsid w:val="00FB389A"/>
    <w:rsid w:val="00FB5687"/>
    <w:rsid w:val="00FB5787"/>
    <w:rsid w:val="00FB60FE"/>
    <w:rsid w:val="00FB7CD6"/>
    <w:rsid w:val="00FC0ADA"/>
    <w:rsid w:val="00FC10A6"/>
    <w:rsid w:val="00FC152E"/>
    <w:rsid w:val="00FC1D6F"/>
    <w:rsid w:val="00FC56FB"/>
    <w:rsid w:val="00FD0B8C"/>
    <w:rsid w:val="00FD10BF"/>
    <w:rsid w:val="00FD112B"/>
    <w:rsid w:val="00FD1838"/>
    <w:rsid w:val="00FD22CF"/>
    <w:rsid w:val="00FD51A3"/>
    <w:rsid w:val="00FD7692"/>
    <w:rsid w:val="00FE1F5C"/>
    <w:rsid w:val="00FE4566"/>
    <w:rsid w:val="00FE513C"/>
    <w:rsid w:val="00FE5FF1"/>
    <w:rsid w:val="00FE645F"/>
    <w:rsid w:val="00FF01C9"/>
    <w:rsid w:val="00FF0887"/>
    <w:rsid w:val="00FF2B05"/>
    <w:rsid w:val="00FF2C2A"/>
    <w:rsid w:val="00FF317A"/>
    <w:rsid w:val="00FF4337"/>
    <w:rsid w:val="00FF4524"/>
    <w:rsid w:val="00FF5234"/>
    <w:rsid w:val="00FF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4513">
      <v:stroke weight=".5pt"/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  <w15:docId w15:val="{5E458C83-68D0-4259-999C-5924AB03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6610B"/>
    <w:pPr>
      <w:spacing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620DE0"/>
    <w:pPr>
      <w:keepNext/>
      <w:keepLines/>
      <w:spacing w:before="240" w:after="240"/>
      <w:ind w:firstLine="0"/>
      <w:jc w:val="center"/>
      <w:outlineLvl w:val="0"/>
    </w:pPr>
    <w:rPr>
      <w:rFonts w:ascii="Arial" w:hAnsi="Arial"/>
      <w:b/>
      <w:sz w:val="32"/>
    </w:rPr>
  </w:style>
  <w:style w:type="paragraph" w:styleId="2">
    <w:name w:val="heading 2"/>
    <w:basedOn w:val="a1"/>
    <w:next w:val="a1"/>
    <w:qFormat/>
    <w:rsid w:val="00620DE0"/>
    <w:pPr>
      <w:keepNext/>
      <w:keepLines/>
      <w:spacing w:before="240" w:after="240"/>
      <w:ind w:firstLine="0"/>
      <w:jc w:val="center"/>
      <w:outlineLvl w:val="1"/>
    </w:pPr>
    <w:rPr>
      <w:rFonts w:ascii="Arial" w:hAnsi="Arial"/>
      <w:b/>
    </w:rPr>
  </w:style>
  <w:style w:type="paragraph" w:styleId="3">
    <w:name w:val="heading 3"/>
    <w:basedOn w:val="a1"/>
    <w:next w:val="a1"/>
    <w:rsid w:val="005863AB"/>
    <w:pPr>
      <w:keepNext/>
      <w:jc w:val="center"/>
      <w:outlineLvl w:val="2"/>
    </w:pPr>
    <w:rPr>
      <w:sz w:val="32"/>
    </w:rPr>
  </w:style>
  <w:style w:type="paragraph" w:styleId="4">
    <w:name w:val="heading 4"/>
    <w:basedOn w:val="a1"/>
    <w:next w:val="a1"/>
    <w:rsid w:val="005863AB"/>
    <w:pPr>
      <w:keepNext/>
      <w:jc w:val="center"/>
      <w:outlineLvl w:val="3"/>
    </w:pPr>
    <w:rPr>
      <w:b/>
      <w:bCs/>
      <w:sz w:val="44"/>
    </w:rPr>
  </w:style>
  <w:style w:type="paragraph" w:styleId="5">
    <w:name w:val="heading 5"/>
    <w:basedOn w:val="a1"/>
    <w:next w:val="a1"/>
    <w:rsid w:val="005757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rsid w:val="00575791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rsid w:val="00E63C2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iPriority w:val="99"/>
    <w:rsid w:val="00E63C27"/>
    <w:pPr>
      <w:tabs>
        <w:tab w:val="center" w:pos="4677"/>
        <w:tab w:val="right" w:pos="9355"/>
      </w:tabs>
    </w:pPr>
  </w:style>
  <w:style w:type="paragraph" w:customStyle="1" w:styleId="a9">
    <w:name w:val="Таблица"/>
    <w:next w:val="a1"/>
    <w:rsid w:val="005863AB"/>
    <w:pPr>
      <w:spacing w:line="200" w:lineRule="exact"/>
      <w:jc w:val="center"/>
    </w:pPr>
    <w:rPr>
      <w:rFonts w:ascii="Courier New" w:hAnsi="Courier New"/>
      <w:noProof/>
      <w:spacing w:val="-6"/>
    </w:rPr>
  </w:style>
  <w:style w:type="paragraph" w:customStyle="1" w:styleId="12">
    <w:name w:val="Ариал12"/>
    <w:rsid w:val="005863AB"/>
    <w:pPr>
      <w:jc w:val="both"/>
    </w:pPr>
    <w:rPr>
      <w:rFonts w:ascii="Arial CYR" w:hAnsi="Arial CYR"/>
      <w:sz w:val="24"/>
    </w:rPr>
  </w:style>
  <w:style w:type="character" w:styleId="aa">
    <w:name w:val="page number"/>
    <w:basedOn w:val="a2"/>
    <w:rsid w:val="005863AB"/>
  </w:style>
  <w:style w:type="paragraph" w:customStyle="1" w:styleId="20">
    <w:name w:val="Стиль2"/>
    <w:basedOn w:val="a1"/>
    <w:rsid w:val="005863AB"/>
    <w:rPr>
      <w:rFonts w:ascii="Arial CYR" w:hAnsi="Arial CYR"/>
      <w:spacing w:val="20"/>
      <w:sz w:val="22"/>
      <w:szCs w:val="20"/>
    </w:rPr>
  </w:style>
  <w:style w:type="paragraph" w:styleId="ab">
    <w:name w:val="Body Text"/>
    <w:basedOn w:val="a1"/>
    <w:rsid w:val="005863AB"/>
  </w:style>
  <w:style w:type="paragraph" w:styleId="ac">
    <w:name w:val="Body Text Indent"/>
    <w:basedOn w:val="a1"/>
    <w:rsid w:val="005863AB"/>
    <w:pPr>
      <w:ind w:left="5220"/>
    </w:pPr>
  </w:style>
  <w:style w:type="table" w:styleId="ad">
    <w:name w:val="Table Grid"/>
    <w:basedOn w:val="a3"/>
    <w:uiPriority w:val="59"/>
    <w:rsid w:val="00B62B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a1"/>
    <w:rsid w:val="002F6EC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11">
    <w:name w:val="toc 1"/>
    <w:basedOn w:val="a1"/>
    <w:next w:val="a1"/>
    <w:link w:val="13"/>
    <w:autoRedefine/>
    <w:uiPriority w:val="39"/>
    <w:rsid w:val="008A1FEF"/>
    <w:pPr>
      <w:tabs>
        <w:tab w:val="right" w:leader="dot" w:pos="9678"/>
      </w:tabs>
      <w:ind w:right="10" w:firstLine="0"/>
    </w:pPr>
    <w:rPr>
      <w:u w:val="single"/>
    </w:rPr>
  </w:style>
  <w:style w:type="character" w:styleId="ae">
    <w:name w:val="Hyperlink"/>
    <w:uiPriority w:val="99"/>
    <w:rsid w:val="00511908"/>
    <w:rPr>
      <w:color w:val="0000FF"/>
      <w:u w:val="single"/>
    </w:rPr>
  </w:style>
  <w:style w:type="paragraph" w:customStyle="1" w:styleId="msonormalcxspmiddle">
    <w:name w:val="msonormalcxspmiddle"/>
    <w:basedOn w:val="a1"/>
    <w:rsid w:val="00FC152E"/>
    <w:pPr>
      <w:spacing w:before="100" w:beforeAutospacing="1" w:after="100" w:afterAutospacing="1"/>
    </w:pPr>
  </w:style>
  <w:style w:type="paragraph" w:styleId="21">
    <w:name w:val="toc 2"/>
    <w:basedOn w:val="a1"/>
    <w:next w:val="a1"/>
    <w:autoRedefine/>
    <w:uiPriority w:val="39"/>
    <w:rsid w:val="001C6FB6"/>
    <w:pPr>
      <w:tabs>
        <w:tab w:val="right" w:leader="dot" w:pos="9678"/>
      </w:tabs>
      <w:ind w:right="10" w:firstLine="0"/>
      <w:jc w:val="center"/>
    </w:pPr>
    <w:rPr>
      <w:u w:val="single"/>
    </w:rPr>
  </w:style>
  <w:style w:type="paragraph" w:styleId="30">
    <w:name w:val="toc 3"/>
    <w:basedOn w:val="a1"/>
    <w:next w:val="a1"/>
    <w:autoRedefine/>
    <w:semiHidden/>
    <w:rsid w:val="005B13DA"/>
    <w:pPr>
      <w:ind w:left="480"/>
    </w:pPr>
  </w:style>
  <w:style w:type="paragraph" w:styleId="31">
    <w:name w:val="Body Text 3"/>
    <w:basedOn w:val="a1"/>
    <w:rsid w:val="00CE28FE"/>
    <w:pPr>
      <w:spacing w:after="120"/>
    </w:pPr>
    <w:rPr>
      <w:sz w:val="16"/>
      <w:szCs w:val="16"/>
    </w:rPr>
  </w:style>
  <w:style w:type="paragraph" w:customStyle="1" w:styleId="14">
    <w:name w:val="çàãîëîâîê 1"/>
    <w:basedOn w:val="a1"/>
    <w:next w:val="a1"/>
    <w:rsid w:val="00CA5A2E"/>
    <w:pPr>
      <w:keepNext/>
      <w:jc w:val="center"/>
    </w:pPr>
    <w:rPr>
      <w:szCs w:val="20"/>
    </w:rPr>
  </w:style>
  <w:style w:type="paragraph" w:customStyle="1" w:styleId="-0">
    <w:name w:val="Обычный + Слева:  -0"/>
    <w:aliases w:val="63 см"/>
    <w:basedOn w:val="a1"/>
    <w:link w:val="-00"/>
    <w:rsid w:val="00415A65"/>
    <w:rPr>
      <w:sz w:val="24"/>
      <w:szCs w:val="20"/>
    </w:rPr>
  </w:style>
  <w:style w:type="character" w:customStyle="1" w:styleId="-00">
    <w:name w:val="Обычный + Слева:  -0 Знак"/>
    <w:aliases w:val="63 см Знак"/>
    <w:link w:val="-0"/>
    <w:rsid w:val="00415A65"/>
    <w:rPr>
      <w:sz w:val="24"/>
    </w:rPr>
  </w:style>
  <w:style w:type="paragraph" w:styleId="af">
    <w:name w:val="Balloon Text"/>
    <w:basedOn w:val="a1"/>
    <w:link w:val="af0"/>
    <w:uiPriority w:val="99"/>
    <w:semiHidden/>
    <w:unhideWhenUsed/>
    <w:rsid w:val="00415A65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415A65"/>
    <w:rPr>
      <w:rFonts w:ascii="Tahoma" w:hAnsi="Tahoma" w:cs="Tahoma"/>
      <w:sz w:val="16"/>
      <w:szCs w:val="16"/>
    </w:rPr>
  </w:style>
  <w:style w:type="paragraph" w:styleId="af1">
    <w:name w:val="List Paragraph"/>
    <w:basedOn w:val="a1"/>
    <w:uiPriority w:val="1"/>
    <w:qFormat/>
    <w:rsid w:val="00B4258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6">
    <w:name w:val="Верхний колонтитул Знак"/>
    <w:link w:val="a5"/>
    <w:uiPriority w:val="99"/>
    <w:rsid w:val="00B42588"/>
    <w:rPr>
      <w:sz w:val="24"/>
      <w:szCs w:val="24"/>
    </w:rPr>
  </w:style>
  <w:style w:type="paragraph" w:styleId="af2">
    <w:name w:val="footnote text"/>
    <w:basedOn w:val="a1"/>
    <w:link w:val="af3"/>
    <w:uiPriority w:val="99"/>
    <w:semiHidden/>
    <w:rsid w:val="004B5BDE"/>
    <w:rPr>
      <w:color w:val="000000"/>
      <w:sz w:val="20"/>
      <w:szCs w:val="20"/>
    </w:rPr>
  </w:style>
  <w:style w:type="character" w:customStyle="1" w:styleId="af3">
    <w:name w:val="Текст сноски Знак"/>
    <w:link w:val="af2"/>
    <w:uiPriority w:val="99"/>
    <w:semiHidden/>
    <w:rsid w:val="004B5BDE"/>
    <w:rPr>
      <w:color w:val="000000"/>
    </w:rPr>
  </w:style>
  <w:style w:type="character" w:styleId="af4">
    <w:name w:val="footnote reference"/>
    <w:uiPriority w:val="99"/>
    <w:semiHidden/>
    <w:rsid w:val="004B5BDE"/>
    <w:rPr>
      <w:rFonts w:cs="Times New Roman"/>
      <w:vertAlign w:val="superscript"/>
    </w:rPr>
  </w:style>
  <w:style w:type="paragraph" w:customStyle="1" w:styleId="Default">
    <w:name w:val="Default"/>
    <w:rsid w:val="001B49C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6C5D27"/>
    <w:rPr>
      <w:sz w:val="24"/>
      <w:szCs w:val="24"/>
    </w:rPr>
  </w:style>
  <w:style w:type="character" w:customStyle="1" w:styleId="10">
    <w:name w:val="Заголовок 1 Знак"/>
    <w:link w:val="1"/>
    <w:uiPriority w:val="9"/>
    <w:rsid w:val="00620DE0"/>
    <w:rPr>
      <w:rFonts w:ascii="Arial" w:hAnsi="Arial"/>
      <w:b/>
      <w:sz w:val="32"/>
      <w:szCs w:val="24"/>
    </w:rPr>
  </w:style>
  <w:style w:type="paragraph" w:styleId="af5">
    <w:name w:val="No Spacing"/>
    <w:uiPriority w:val="1"/>
    <w:qFormat/>
    <w:rsid w:val="00BC059E"/>
    <w:pPr>
      <w:jc w:val="both"/>
    </w:pPr>
    <w:rPr>
      <w:sz w:val="28"/>
      <w:szCs w:val="24"/>
    </w:rPr>
  </w:style>
  <w:style w:type="paragraph" w:customStyle="1" w:styleId="a">
    <w:name w:val="Маркированный перечень"/>
    <w:basedOn w:val="a1"/>
    <w:link w:val="af6"/>
    <w:qFormat/>
    <w:rsid w:val="00AB5D2A"/>
    <w:pPr>
      <w:numPr>
        <w:numId w:val="1"/>
      </w:numPr>
      <w:ind w:left="714" w:hanging="357"/>
    </w:pPr>
  </w:style>
  <w:style w:type="paragraph" w:customStyle="1" w:styleId="af7">
    <w:name w:val="Оглавление"/>
    <w:basedOn w:val="11"/>
    <w:link w:val="af8"/>
    <w:rsid w:val="00957BBF"/>
    <w:pPr>
      <w:tabs>
        <w:tab w:val="right" w:leader="dot" w:pos="9940"/>
      </w:tabs>
    </w:pPr>
    <w:rPr>
      <w:bCs/>
    </w:rPr>
  </w:style>
  <w:style w:type="character" w:customStyle="1" w:styleId="af6">
    <w:name w:val="Маркированный перечень Знак"/>
    <w:link w:val="a"/>
    <w:rsid w:val="00AB5D2A"/>
    <w:rPr>
      <w:sz w:val="28"/>
      <w:szCs w:val="24"/>
    </w:rPr>
  </w:style>
  <w:style w:type="paragraph" w:customStyle="1" w:styleId="a0">
    <w:name w:val="Нумерованный перечень"/>
    <w:basedOn w:val="a1"/>
    <w:link w:val="af9"/>
    <w:qFormat/>
    <w:rsid w:val="00AB5D2A"/>
    <w:pPr>
      <w:numPr>
        <w:numId w:val="2"/>
      </w:numPr>
    </w:pPr>
  </w:style>
  <w:style w:type="character" w:customStyle="1" w:styleId="13">
    <w:name w:val="Оглавление 1 Знак"/>
    <w:link w:val="11"/>
    <w:uiPriority w:val="39"/>
    <w:rsid w:val="008A1FEF"/>
    <w:rPr>
      <w:sz w:val="28"/>
      <w:szCs w:val="24"/>
      <w:u w:val="single"/>
    </w:rPr>
  </w:style>
  <w:style w:type="character" w:customStyle="1" w:styleId="af8">
    <w:name w:val="Оглавление Знак"/>
    <w:basedOn w:val="13"/>
    <w:link w:val="af7"/>
    <w:rsid w:val="00957BBF"/>
    <w:rPr>
      <w:sz w:val="28"/>
      <w:szCs w:val="24"/>
      <w:u w:val="single"/>
    </w:rPr>
  </w:style>
  <w:style w:type="paragraph" w:customStyle="1" w:styleId="afa">
    <w:name w:val="Подпись к рисунку"/>
    <w:basedOn w:val="a1"/>
    <w:link w:val="afb"/>
    <w:rsid w:val="000C1332"/>
    <w:pPr>
      <w:ind w:firstLine="0"/>
      <w:jc w:val="center"/>
    </w:pPr>
  </w:style>
  <w:style w:type="character" w:customStyle="1" w:styleId="af9">
    <w:name w:val="Нумерованный перечень Знак"/>
    <w:link w:val="a0"/>
    <w:rsid w:val="00AB5D2A"/>
    <w:rPr>
      <w:sz w:val="28"/>
      <w:szCs w:val="24"/>
    </w:rPr>
  </w:style>
  <w:style w:type="paragraph" w:customStyle="1" w:styleId="afc">
    <w:name w:val="Подпись к таблице"/>
    <w:basedOn w:val="a1"/>
    <w:link w:val="afd"/>
    <w:rsid w:val="00855B1C"/>
    <w:pPr>
      <w:keepNext/>
      <w:keepLines/>
      <w:ind w:firstLine="0"/>
    </w:pPr>
  </w:style>
  <w:style w:type="character" w:customStyle="1" w:styleId="afb">
    <w:name w:val="Подпись к рисунку Знак"/>
    <w:link w:val="afa"/>
    <w:rsid w:val="000C1332"/>
    <w:rPr>
      <w:sz w:val="28"/>
      <w:szCs w:val="24"/>
    </w:rPr>
  </w:style>
  <w:style w:type="character" w:styleId="afe">
    <w:name w:val="annotation reference"/>
    <w:uiPriority w:val="99"/>
    <w:semiHidden/>
    <w:unhideWhenUsed/>
    <w:rsid w:val="007A5EF8"/>
    <w:rPr>
      <w:sz w:val="16"/>
      <w:szCs w:val="16"/>
    </w:rPr>
  </w:style>
  <w:style w:type="character" w:customStyle="1" w:styleId="afd">
    <w:name w:val="Подпись к таблице Знак"/>
    <w:link w:val="afc"/>
    <w:rsid w:val="00855B1C"/>
    <w:rPr>
      <w:sz w:val="28"/>
      <w:szCs w:val="24"/>
    </w:rPr>
  </w:style>
  <w:style w:type="paragraph" w:styleId="aff">
    <w:name w:val="annotation text"/>
    <w:basedOn w:val="a1"/>
    <w:link w:val="aff0"/>
    <w:uiPriority w:val="99"/>
    <w:semiHidden/>
    <w:unhideWhenUsed/>
    <w:rsid w:val="007A5EF8"/>
    <w:rPr>
      <w:sz w:val="20"/>
      <w:szCs w:val="20"/>
    </w:rPr>
  </w:style>
  <w:style w:type="character" w:customStyle="1" w:styleId="aff0">
    <w:name w:val="Текст примечания Знак"/>
    <w:basedOn w:val="a2"/>
    <w:link w:val="aff"/>
    <w:uiPriority w:val="99"/>
    <w:semiHidden/>
    <w:rsid w:val="007A5EF8"/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A5EF8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7A5EF8"/>
    <w:rPr>
      <w:b/>
      <w:bCs/>
    </w:rPr>
  </w:style>
  <w:style w:type="character" w:styleId="aff3">
    <w:name w:val="Placeholder Text"/>
    <w:basedOn w:val="a2"/>
    <w:uiPriority w:val="99"/>
    <w:semiHidden/>
    <w:rsid w:val="004010F8"/>
    <w:rPr>
      <w:color w:val="808080"/>
    </w:rPr>
  </w:style>
  <w:style w:type="paragraph" w:styleId="aff4">
    <w:name w:val="caption"/>
    <w:basedOn w:val="a1"/>
    <w:next w:val="a1"/>
    <w:uiPriority w:val="35"/>
    <w:unhideWhenUsed/>
    <w:qFormat/>
    <w:rsid w:val="007D3284"/>
    <w:pPr>
      <w:ind w:firstLine="0"/>
    </w:pPr>
    <w:rPr>
      <w:iCs/>
      <w:szCs w:val="18"/>
    </w:rPr>
  </w:style>
  <w:style w:type="character" w:customStyle="1" w:styleId="hljs-builtin">
    <w:name w:val="hljs-built_in"/>
    <w:basedOn w:val="a2"/>
    <w:rsid w:val="00B64E12"/>
  </w:style>
  <w:style w:type="character" w:customStyle="1" w:styleId="hljs-number">
    <w:name w:val="hljs-number"/>
    <w:basedOn w:val="a2"/>
    <w:rsid w:val="00B64E12"/>
  </w:style>
  <w:style w:type="paragraph" w:styleId="aff5">
    <w:name w:val="Normal (Web)"/>
    <w:basedOn w:val="a1"/>
    <w:uiPriority w:val="99"/>
    <w:unhideWhenUsed/>
    <w:rsid w:val="0064723A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style35">
    <w:name w:val="style35"/>
    <w:basedOn w:val="a2"/>
    <w:rsid w:val="0064723A"/>
  </w:style>
  <w:style w:type="character" w:customStyle="1" w:styleId="style7">
    <w:name w:val="style7"/>
    <w:basedOn w:val="a2"/>
    <w:rsid w:val="0064723A"/>
  </w:style>
  <w:style w:type="character" w:styleId="HTML">
    <w:name w:val="HTML Code"/>
    <w:basedOn w:val="a2"/>
    <w:uiPriority w:val="99"/>
    <w:semiHidden/>
    <w:unhideWhenUsed/>
    <w:rsid w:val="00C9491A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2"/>
    <w:rsid w:val="00266964"/>
  </w:style>
  <w:style w:type="character" w:customStyle="1" w:styleId="mjxassistivemathml">
    <w:name w:val="mjx_assistive_mathml"/>
    <w:basedOn w:val="a2"/>
    <w:rsid w:val="00266964"/>
  </w:style>
  <w:style w:type="character" w:customStyle="1" w:styleId="mo">
    <w:name w:val="mo"/>
    <w:basedOn w:val="a2"/>
    <w:rsid w:val="00266964"/>
  </w:style>
  <w:style w:type="character" w:customStyle="1" w:styleId="mn">
    <w:name w:val="mn"/>
    <w:basedOn w:val="a2"/>
    <w:rsid w:val="00266964"/>
  </w:style>
  <w:style w:type="character" w:styleId="aff6">
    <w:name w:val="Strong"/>
    <w:basedOn w:val="a2"/>
    <w:uiPriority w:val="22"/>
    <w:qFormat/>
    <w:rsid w:val="00D46DFB"/>
    <w:rPr>
      <w:b/>
      <w:bCs/>
    </w:rPr>
  </w:style>
  <w:style w:type="character" w:styleId="HTML0">
    <w:name w:val="HTML Variable"/>
    <w:basedOn w:val="a2"/>
    <w:uiPriority w:val="99"/>
    <w:semiHidden/>
    <w:unhideWhenUsed/>
    <w:rsid w:val="00D46DFB"/>
    <w:rPr>
      <w:i/>
      <w:iCs/>
    </w:rPr>
  </w:style>
  <w:style w:type="character" w:styleId="aff7">
    <w:name w:val="FollowedHyperlink"/>
    <w:basedOn w:val="a2"/>
    <w:uiPriority w:val="99"/>
    <w:semiHidden/>
    <w:unhideWhenUsed/>
    <w:rsid w:val="00066353"/>
    <w:rPr>
      <w:color w:val="954F72" w:themeColor="followedHyperlink"/>
      <w:u w:val="single"/>
    </w:rPr>
  </w:style>
  <w:style w:type="paragraph" w:styleId="aff8">
    <w:name w:val="TOC Heading"/>
    <w:basedOn w:val="1"/>
    <w:next w:val="a1"/>
    <w:uiPriority w:val="39"/>
    <w:unhideWhenUsed/>
    <w:qFormat/>
    <w:rsid w:val="000F389B"/>
    <w:p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character" w:styleId="aff9">
    <w:name w:val="Emphasis"/>
    <w:basedOn w:val="a2"/>
    <w:uiPriority w:val="20"/>
    <w:qFormat/>
    <w:rsid w:val="001E2B4E"/>
    <w:rPr>
      <w:i/>
      <w:iCs/>
    </w:rPr>
  </w:style>
  <w:style w:type="character" w:customStyle="1" w:styleId="posttitle-text">
    <w:name w:val="post__title-text"/>
    <w:basedOn w:val="a2"/>
    <w:rsid w:val="006A7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652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9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422259/" TargetMode="External"/><Relationship Id="rId13" Type="http://schemas.openxmlformats.org/officeDocument/2006/relationships/hyperlink" Target="https://neerc.ifmo.ru/wiki/index.php?title=%D0%A1%D0%BE%D1%80%D1%82%D0%B8%D1%80%D0%BE%D0%B2%D0%BA%D0%B0_%D0%B2%D1%81%D1%82%D0%B0%D0%B2%D0%BA%D0%B0%D0%BC%D0%B8" TargetMode="External"/><Relationship Id="rId18" Type="http://schemas.openxmlformats.org/officeDocument/2006/relationships/chart" Target="charts/chart1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neerc.ifmo.ru/wiki/index.php?title=%D0%A1%D0%BE%D1%80%D1%82%D0%B8%D1%80%D0%BE%D0%B2%D0%BA%D0%B0_%D0%BF%D1%83%D0%B7%D1%8B%D1%80%D1%8C%D0%BA%D0%BE%D0%BC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chart" Target="charts/chart3.xml"/><Relationship Id="rId29" Type="http://schemas.openxmlformats.org/officeDocument/2006/relationships/hyperlink" Target="https://habr.com/ru/post/10421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hart" Target="charts/chart6.xml"/><Relationship Id="rId28" Type="http://schemas.openxmlformats.org/officeDocument/2006/relationships/hyperlink" Target="https://pro-prof.com/archives/1462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31" Type="http://schemas.openxmlformats.org/officeDocument/2006/relationships/hyperlink" Target="https://habr.com/ru/post/50922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neerc.ifmo.ru/wiki/index.php?title=%D0%A1%D0%BE%D1%80%D1%82%D0%B8%D1%80%D0%BE%D0%B2%D0%BA%D0%B0_%D0%B2%D1%8B%D0%B1%D0%BE%D1%80%D0%BE%D0%BC" TargetMode="External"/><Relationship Id="rId22" Type="http://schemas.openxmlformats.org/officeDocument/2006/relationships/chart" Target="charts/chart5.xml"/><Relationship Id="rId27" Type="http://schemas.openxmlformats.org/officeDocument/2006/relationships/hyperlink" Target="https://ru.wikipedia.org/wiki/ASCII" TargetMode="External"/><Relationship Id="rId30" Type="http://schemas.openxmlformats.org/officeDocument/2006/relationships/hyperlink" Target="https://habr.com/ru/post/422259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profile01\FRW7\UrekinaV\Desktop\New%20&#1051;&#1080;&#1089;&#1090;%20Microsoft%20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profile01\FRW7\UrekinaV\Desktop\New%20&#1051;&#1080;&#1089;&#1090;%20Microsoft%20Excel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profile01\FRW7\UrekinaV\Desktop\New%20&#1051;&#1080;&#1089;&#1090;%20Microsoft%20Excel%20(22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profile01\FRW7\UrekinaV\Desktop\&#1050;&#1085;&#1080;&#1075;&#1072;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\\profile01\FRW7\UrekinaV\Desktop\New%20&#1051;&#1080;&#1089;&#1090;%20Microsoft%20Excel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\\profile01\FRW7\UrekinaV\AppData\Roaming\Microsoft\Excel\New%20&#1051;&#1080;&#1089;&#1090;%20Microsoft%20Excel308250960789971464\New%20&#1051;&#1080;&#1089;&#1090;%20Microsoft%20Excel((Autosaved-308251380401200572)).xlsb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Случайная последовательность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Лист1!$B$1:$B$5</c:f>
              <c:numCache>
                <c:formatCode>General</c:formatCode>
                <c:ptCount val="5"/>
                <c:pt idx="0">
                  <c:v>0.34599999999999997</c:v>
                </c:pt>
                <c:pt idx="1">
                  <c:v>13.731</c:v>
                </c:pt>
                <c:pt idx="2">
                  <c:v>41.097000000000001</c:v>
                </c:pt>
                <c:pt idx="3">
                  <c:v>147.499</c:v>
                </c:pt>
                <c:pt idx="4">
                  <c:v>720.69299999999998</c:v>
                </c:pt>
              </c:numCache>
            </c:numRef>
          </c:yVal>
          <c:smooth val="1"/>
        </c:ser>
        <c:ser>
          <c:idx val="1"/>
          <c:order val="1"/>
          <c:tx>
            <c:v>Последовательность, отсортированная в обратном порядке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Лист1!$C$1:$C$5</c:f>
              <c:numCache>
                <c:formatCode>General</c:formatCode>
                <c:ptCount val="5"/>
                <c:pt idx="0">
                  <c:v>0.245</c:v>
                </c:pt>
                <c:pt idx="1">
                  <c:v>10.845000000000001</c:v>
                </c:pt>
                <c:pt idx="2">
                  <c:v>30.940999999999999</c:v>
                </c:pt>
                <c:pt idx="3">
                  <c:v>169.71199999999999</c:v>
                </c:pt>
                <c:pt idx="4">
                  <c:v>769.37099999999998</c:v>
                </c:pt>
              </c:numCache>
            </c:numRef>
          </c:yVal>
          <c:smooth val="1"/>
        </c:ser>
        <c:ser>
          <c:idx val="2"/>
          <c:order val="2"/>
          <c:tx>
            <c:v>Отсортированная последовательность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Лист1!$D$1:$D$5</c:f>
              <c:numCache>
                <c:formatCode>General</c:formatCode>
                <c:ptCount val="5"/>
                <c:pt idx="0">
                  <c:v>0.23300000000000001</c:v>
                </c:pt>
                <c:pt idx="1">
                  <c:v>8.6059999999999999</c:v>
                </c:pt>
                <c:pt idx="2">
                  <c:v>27.759</c:v>
                </c:pt>
                <c:pt idx="3">
                  <c:v>164.88399999999999</c:v>
                </c:pt>
                <c:pt idx="4">
                  <c:v>760.06399999999996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3292048"/>
        <c:axId val="293292440"/>
      </c:scatterChart>
      <c:valAx>
        <c:axId val="293292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292440"/>
        <c:crosses val="autoZero"/>
        <c:crossBetween val="midCat"/>
      </c:valAx>
      <c:valAx>
        <c:axId val="293292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2920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Случайная последовательность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Лист1!$B$1:$B$5</c:f>
              <c:numCache>
                <c:formatCode>General</c:formatCode>
                <c:ptCount val="5"/>
                <c:pt idx="0">
                  <c:v>0.34599999999999997</c:v>
                </c:pt>
                <c:pt idx="1">
                  <c:v>13.731</c:v>
                </c:pt>
                <c:pt idx="2">
                  <c:v>41.097000000000001</c:v>
                </c:pt>
                <c:pt idx="3">
                  <c:v>147.499</c:v>
                </c:pt>
                <c:pt idx="4">
                  <c:v>720.69299999999998</c:v>
                </c:pt>
              </c:numCache>
            </c:numRef>
          </c:yVal>
          <c:smooth val="1"/>
        </c:ser>
        <c:ser>
          <c:idx val="1"/>
          <c:order val="1"/>
          <c:tx>
            <c:v>Последовательность, отсортированная в обратном порядке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Лист1!$C$1:$C$5</c:f>
              <c:numCache>
                <c:formatCode>General</c:formatCode>
                <c:ptCount val="5"/>
                <c:pt idx="0">
                  <c:v>0.245</c:v>
                </c:pt>
                <c:pt idx="1">
                  <c:v>10.845000000000001</c:v>
                </c:pt>
                <c:pt idx="2">
                  <c:v>30.940999999999999</c:v>
                </c:pt>
                <c:pt idx="3">
                  <c:v>169.71199999999999</c:v>
                </c:pt>
                <c:pt idx="4">
                  <c:v>769.37099999999998</c:v>
                </c:pt>
              </c:numCache>
            </c:numRef>
          </c:yVal>
          <c:smooth val="1"/>
        </c:ser>
        <c:ser>
          <c:idx val="2"/>
          <c:order val="2"/>
          <c:tx>
            <c:v>Отсортированная последовательность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Лист1!$D$1:$D$5</c:f>
              <c:numCache>
                <c:formatCode>General</c:formatCode>
                <c:ptCount val="5"/>
                <c:pt idx="0">
                  <c:v>0.23300000000000001</c:v>
                </c:pt>
                <c:pt idx="1">
                  <c:v>8.6059999999999999</c:v>
                </c:pt>
                <c:pt idx="2">
                  <c:v>27.759</c:v>
                </c:pt>
                <c:pt idx="3">
                  <c:v>164.88399999999999</c:v>
                </c:pt>
                <c:pt idx="4">
                  <c:v>760.06399999999996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3293616"/>
        <c:axId val="293291656"/>
      </c:scatterChart>
      <c:valAx>
        <c:axId val="293293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291656"/>
        <c:crosses val="autoZero"/>
        <c:crossBetween val="midCat"/>
      </c:valAx>
      <c:valAx>
        <c:axId val="293291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293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Случайная последовательность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Лист1!$B$1:$B$5</c:f>
              <c:numCache>
                <c:formatCode>General</c:formatCode>
                <c:ptCount val="5"/>
                <c:pt idx="0">
                  <c:v>0.34599999999999997</c:v>
                </c:pt>
                <c:pt idx="1">
                  <c:v>13.731</c:v>
                </c:pt>
                <c:pt idx="2">
                  <c:v>41.097000000000001</c:v>
                </c:pt>
                <c:pt idx="3">
                  <c:v>147.499</c:v>
                </c:pt>
                <c:pt idx="4">
                  <c:v>720.69299999999998</c:v>
                </c:pt>
              </c:numCache>
            </c:numRef>
          </c:yVal>
          <c:smooth val="1"/>
        </c:ser>
        <c:ser>
          <c:idx val="1"/>
          <c:order val="1"/>
          <c:tx>
            <c:v>Последовательность, отсортированная в обратном порядке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Лист1!$C$1:$C$5</c:f>
              <c:numCache>
                <c:formatCode>General</c:formatCode>
                <c:ptCount val="5"/>
                <c:pt idx="0">
                  <c:v>0.245</c:v>
                </c:pt>
                <c:pt idx="1">
                  <c:v>10.845000000000001</c:v>
                </c:pt>
                <c:pt idx="2">
                  <c:v>30.940999999999999</c:v>
                </c:pt>
                <c:pt idx="3">
                  <c:v>169.71199999999999</c:v>
                </c:pt>
                <c:pt idx="4">
                  <c:v>769.37099999999998</c:v>
                </c:pt>
              </c:numCache>
            </c:numRef>
          </c:yVal>
          <c:smooth val="1"/>
        </c:ser>
        <c:ser>
          <c:idx val="2"/>
          <c:order val="2"/>
          <c:tx>
            <c:v>Отсортированная последовательность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Лист1!$A$1:$A$5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Лист1!$D$1:$D$5</c:f>
              <c:numCache>
                <c:formatCode>General</c:formatCode>
                <c:ptCount val="5"/>
                <c:pt idx="0">
                  <c:v>0.23300000000000001</c:v>
                </c:pt>
                <c:pt idx="1">
                  <c:v>8.6059999999999999</c:v>
                </c:pt>
                <c:pt idx="2">
                  <c:v>27.759</c:v>
                </c:pt>
                <c:pt idx="3">
                  <c:v>164.88399999999999</c:v>
                </c:pt>
                <c:pt idx="4">
                  <c:v>760.06399999999996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3294008"/>
        <c:axId val="293294400"/>
      </c:scatterChart>
      <c:valAx>
        <c:axId val="2932940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294400"/>
        <c:crosses val="autoZero"/>
        <c:crossBetween val="midCat"/>
      </c:valAx>
      <c:valAx>
        <c:axId val="293294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2940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Лист1!$E$2:$E$6</c:f>
              <c:numCache>
                <c:formatCode>General</c:formatCode>
                <c:ptCount val="5"/>
                <c:pt idx="0">
                  <c:v>1</c:v>
                </c:pt>
                <c:pt idx="1">
                  <c:v>27.5</c:v>
                </c:pt>
                <c:pt idx="2">
                  <c:v>100</c:v>
                </c:pt>
                <c:pt idx="3">
                  <c:v>625</c:v>
                </c:pt>
                <c:pt idx="4">
                  <c:v>2500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3838336"/>
        <c:axId val="293835592"/>
      </c:scatterChart>
      <c:valAx>
        <c:axId val="293838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Количесвто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835592"/>
        <c:crosses val="autoZero"/>
        <c:crossBetween val="midCat"/>
      </c:valAx>
      <c:valAx>
        <c:axId val="293835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838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Bubble sort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1.123</c:v>
                </c:pt>
                <c:pt idx="1">
                  <c:v>23.795999999999999</c:v>
                </c:pt>
                <c:pt idx="2">
                  <c:v>103.37</c:v>
                </c:pt>
                <c:pt idx="3">
                  <c:v>868.25400000000002</c:v>
                </c:pt>
                <c:pt idx="4">
                  <c:v>2673.9270000000001</c:v>
                </c:pt>
              </c:numCache>
            </c:numRef>
          </c:yVal>
          <c:smooth val="1"/>
        </c:ser>
        <c:ser>
          <c:idx val="1"/>
          <c:order val="1"/>
          <c:tx>
            <c:v>Inclusion sort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Лист1!$A$2:$A$6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Лист1!$C$2:$C$6</c:f>
              <c:numCache>
                <c:formatCode>General</c:formatCode>
                <c:ptCount val="5"/>
                <c:pt idx="0">
                  <c:v>0.23799999999999999</c:v>
                </c:pt>
                <c:pt idx="1">
                  <c:v>6.9240000000000004</c:v>
                </c:pt>
                <c:pt idx="2">
                  <c:v>22.408000000000001</c:v>
                </c:pt>
                <c:pt idx="3">
                  <c:v>137.05000000000001</c:v>
                </c:pt>
                <c:pt idx="4">
                  <c:v>718.66600000000005</c:v>
                </c:pt>
              </c:numCache>
            </c:numRef>
          </c:yVal>
          <c:smooth val="1"/>
        </c:ser>
        <c:ser>
          <c:idx val="2"/>
          <c:order val="2"/>
          <c:tx>
            <c:v>Selection sort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Лист1!$A$2:$A$6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Лист1!$D$2:$D$6</c:f>
              <c:numCache>
                <c:formatCode>General</c:formatCode>
                <c:ptCount val="5"/>
                <c:pt idx="0">
                  <c:v>0.34599999999999997</c:v>
                </c:pt>
                <c:pt idx="1">
                  <c:v>13.731</c:v>
                </c:pt>
                <c:pt idx="2">
                  <c:v>41.097000000000001</c:v>
                </c:pt>
                <c:pt idx="3">
                  <c:v>147.499</c:v>
                </c:pt>
                <c:pt idx="4">
                  <c:v>720.69299999999998</c:v>
                </c:pt>
              </c:numCache>
            </c:numRef>
          </c:yVal>
          <c:smooth val="1"/>
        </c:ser>
        <c:ser>
          <c:idx val="3"/>
          <c:order val="3"/>
          <c:tx>
            <c:v>O(n^2)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Лист1!$A$2:$A$6</c:f>
              <c:numCache>
                <c:formatCode>#,##0</c:formatCode>
                <c:ptCount val="5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250000</c:v>
                </c:pt>
                <c:pt idx="4">
                  <c:v>500000</c:v>
                </c:pt>
              </c:numCache>
            </c:numRef>
          </c:xVal>
          <c:yVal>
            <c:numRef>
              <c:f>Лист1!$E$2:$E$6</c:f>
              <c:numCache>
                <c:formatCode>General</c:formatCode>
                <c:ptCount val="5"/>
                <c:pt idx="0">
                  <c:v>1</c:v>
                </c:pt>
                <c:pt idx="1">
                  <c:v>25</c:v>
                </c:pt>
                <c:pt idx="2">
                  <c:v>100</c:v>
                </c:pt>
                <c:pt idx="3">
                  <c:v>625</c:v>
                </c:pt>
                <c:pt idx="4">
                  <c:v>2500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3835984"/>
        <c:axId val="293839512"/>
      </c:scatterChart>
      <c:valAx>
        <c:axId val="293835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839512"/>
        <c:crosses val="autoZero"/>
        <c:crossBetween val="midCat"/>
      </c:valAx>
      <c:valAx>
        <c:axId val="293839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835984"/>
        <c:crossesAt val="0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3267623058421512E-2"/>
          <c:y val="7.1936885082347177E-2"/>
          <c:w val="0.71059322137225878"/>
          <c:h val="0.79301378840560055"/>
        </c:manualLayout>
      </c:layout>
      <c:scatterChart>
        <c:scatterStyle val="smoothMarker"/>
        <c:varyColors val="0"/>
        <c:ser>
          <c:idx val="0"/>
          <c:order val="0"/>
          <c:tx>
            <c:v>Bubble sort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'[New%20Лист%20Microsoft%20Excel((Autosaved-308251380401200572)).xlsb]Лист1'!$A$2:$A$5</c:f>
              <c:strCache>
                <c:ptCount val="4"/>
                <c:pt idx="0">
                  <c:v>rand()%10</c:v>
                </c:pt>
                <c:pt idx="1">
                  <c:v>rand()%100</c:v>
                </c:pt>
                <c:pt idx="2">
                  <c:v>rand()%1000</c:v>
                </c:pt>
                <c:pt idx="3">
                  <c:v>rand()%1e5</c:v>
                </c:pt>
              </c:strCache>
            </c:strRef>
          </c:xVal>
          <c:yVal>
            <c:numRef>
              <c:f>'[New%20Лист%20Microsoft%20Excel((Autosaved-308251380401200572)).xlsb]Лист1'!$B$2:$B$5</c:f>
              <c:numCache>
                <c:formatCode>General</c:formatCode>
                <c:ptCount val="4"/>
                <c:pt idx="0">
                  <c:v>45.427</c:v>
                </c:pt>
                <c:pt idx="1">
                  <c:v>46.216000000000001</c:v>
                </c:pt>
                <c:pt idx="2">
                  <c:v>51.167000000000002</c:v>
                </c:pt>
                <c:pt idx="3">
                  <c:v>46.040999999999997</c:v>
                </c:pt>
              </c:numCache>
            </c:numRef>
          </c:yVal>
          <c:smooth val="1"/>
        </c:ser>
        <c:ser>
          <c:idx val="1"/>
          <c:order val="1"/>
          <c:tx>
            <c:v>Inclusion sort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'[New%20Лист%20Microsoft%20Excel((Autosaved-308251380401200572)).xlsb]Лист1'!$A$2:$A$5</c:f>
              <c:strCache>
                <c:ptCount val="4"/>
                <c:pt idx="0">
                  <c:v>rand()%10</c:v>
                </c:pt>
                <c:pt idx="1">
                  <c:v>rand()%100</c:v>
                </c:pt>
                <c:pt idx="2">
                  <c:v>rand()%1000</c:v>
                </c:pt>
                <c:pt idx="3">
                  <c:v>rand()%1e5</c:v>
                </c:pt>
              </c:strCache>
            </c:strRef>
          </c:xVal>
          <c:yVal>
            <c:numRef>
              <c:f>'[New%20Лист%20Microsoft%20Excel((Autosaved-308251380401200572)).xlsb]Лист1'!$C$2:$C$5</c:f>
              <c:numCache>
                <c:formatCode>General</c:formatCode>
                <c:ptCount val="4"/>
                <c:pt idx="0">
                  <c:v>8.6530000000000005</c:v>
                </c:pt>
                <c:pt idx="1">
                  <c:v>10.353999999999999</c:v>
                </c:pt>
                <c:pt idx="2">
                  <c:v>10.667999999999999</c:v>
                </c:pt>
                <c:pt idx="3">
                  <c:v>11.701000000000001</c:v>
                </c:pt>
              </c:numCache>
            </c:numRef>
          </c:yVal>
          <c:smooth val="1"/>
        </c:ser>
        <c:ser>
          <c:idx val="2"/>
          <c:order val="2"/>
          <c:tx>
            <c:v>Selection sort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strRef>
              <c:f>'[New%20Лист%20Microsoft%20Excel((Autosaved-308251380401200572)).xlsb]Лист1'!$A$2:$A$5</c:f>
              <c:strCache>
                <c:ptCount val="4"/>
                <c:pt idx="0">
                  <c:v>rand()%10</c:v>
                </c:pt>
                <c:pt idx="1">
                  <c:v>rand()%100</c:v>
                </c:pt>
                <c:pt idx="2">
                  <c:v>rand()%1000</c:v>
                </c:pt>
                <c:pt idx="3">
                  <c:v>rand()%1e5</c:v>
                </c:pt>
              </c:strCache>
            </c:strRef>
          </c:xVal>
          <c:yVal>
            <c:numRef>
              <c:f>'[New%20Лист%20Microsoft%20Excel((Autosaved-308251380401200572)).xlsb]Лист1'!$D$2:$D$5</c:f>
              <c:numCache>
                <c:formatCode>General</c:formatCode>
                <c:ptCount val="4"/>
                <c:pt idx="0">
                  <c:v>11.760999999999999</c:v>
                </c:pt>
                <c:pt idx="1">
                  <c:v>11.27</c:v>
                </c:pt>
                <c:pt idx="2">
                  <c:v>12.19</c:v>
                </c:pt>
                <c:pt idx="3">
                  <c:v>12.316000000000001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3837552"/>
        <c:axId val="293832848"/>
      </c:scatterChart>
      <c:valAx>
        <c:axId val="293837552"/>
        <c:scaling>
          <c:orientation val="minMax"/>
          <c:min val="0.5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Величина значений элементов массива</a:t>
                </a:r>
              </a:p>
            </c:rich>
          </c:tx>
          <c:layout>
            <c:manualLayout>
              <c:xMode val="edge"/>
              <c:yMode val="edge"/>
              <c:x val="0.38690947930053177"/>
              <c:y val="0.934267040149393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out"/>
        <c:minorTickMark val="none"/>
        <c:tickLblPos val="nextTo"/>
        <c:crossAx val="293832848"/>
        <c:crosses val="autoZero"/>
        <c:crossBetween val="midCat"/>
      </c:valAx>
      <c:valAx>
        <c:axId val="29383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93837552"/>
        <c:crossesAt val="0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Авт</b:Tag>
    <b:SourceType>Book</b:SourceType>
    <b:Guid>{48F58D68-4CDF-4391-B290-15E9455F08E0}</b:Guid>
    <b:Author>
      <b:Author>
        <b:NameList>
          <b:Person>
            <b:Last>Автор</b:Last>
          </b:Person>
        </b:NameList>
      </b:Author>
    </b:Author>
    <b:Title>Тест</b:Title>
    <b:RefOrder>1</b:RefOrder>
  </b:Source>
</b:Sources>
</file>

<file path=customXml/itemProps1.xml><?xml version="1.0" encoding="utf-8"?>
<ds:datastoreItem xmlns:ds="http://schemas.openxmlformats.org/officeDocument/2006/customXml" ds:itemID="{3E1495AA-1953-45EC-A455-8FFD1F9D6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4E8DA66A</Template>
  <TotalTime>989</TotalTime>
  <Pages>36</Pages>
  <Words>4152</Words>
  <Characters>29615</Characters>
  <Application>Microsoft Office Word</Application>
  <DocSecurity>0</DocSecurity>
  <Lines>246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Методические указания к выполнению выпускных квалификационных работ</vt:lpstr>
      <vt:lpstr>Сяськов Нормоконтроль ЭВМ 2008</vt:lpstr>
    </vt:vector>
  </TitlesOfParts>
  <Company>SUSU</Company>
  <LinksUpToDate>false</LinksUpToDate>
  <CharactersWithSpaces>33700</CharactersWithSpaces>
  <SharedDoc>false</SharedDoc>
  <HLinks>
    <vt:vector size="138" baseType="variant">
      <vt:variant>
        <vt:i4>7209078</vt:i4>
      </vt:variant>
      <vt:variant>
        <vt:i4>204</vt:i4>
      </vt:variant>
      <vt:variant>
        <vt:i4>0</vt:i4>
      </vt:variant>
      <vt:variant>
        <vt:i4>5</vt:i4>
      </vt:variant>
      <vt:variant>
        <vt:lpwstr>http://www.programmersclub.ru/</vt:lpwstr>
      </vt:variant>
      <vt:variant>
        <vt:lpwstr/>
      </vt:variant>
      <vt:variant>
        <vt:i4>1703998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_Toc531127881</vt:lpwstr>
      </vt:variant>
      <vt:variant>
        <vt:i4>1703998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_Toc531127880</vt:lpwstr>
      </vt:variant>
      <vt:variant>
        <vt:i4>1376318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_Toc531127879</vt:lpwstr>
      </vt:variant>
      <vt:variant>
        <vt:i4>1376318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_Toc531127878</vt:lpwstr>
      </vt:variant>
      <vt:variant>
        <vt:i4>1376318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_Toc531127877</vt:lpwstr>
      </vt:variant>
      <vt:variant>
        <vt:i4>1376318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_Toc531127876</vt:lpwstr>
      </vt:variant>
      <vt:variant>
        <vt:i4>1376318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_Toc531127875</vt:lpwstr>
      </vt:variant>
      <vt:variant>
        <vt:i4>1376318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_Toc531127874</vt:lpwstr>
      </vt:variant>
      <vt:variant>
        <vt:i4>1376318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_Toc531127873</vt:lpwstr>
      </vt:variant>
      <vt:variant>
        <vt:i4>1376318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_Toc531127872</vt:lpwstr>
      </vt:variant>
      <vt:variant>
        <vt:i4>1376318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_Toc531127871</vt:lpwstr>
      </vt:variant>
      <vt:variant>
        <vt:i4>1376318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_Toc531127870</vt:lpwstr>
      </vt:variant>
      <vt:variant>
        <vt:i4>1310782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_Toc531127869</vt:lpwstr>
      </vt:variant>
      <vt:variant>
        <vt:i4>1310782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_Toc531127868</vt:lpwstr>
      </vt:variant>
      <vt:variant>
        <vt:i4>1310782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_Toc531127867</vt:lpwstr>
      </vt:variant>
      <vt:variant>
        <vt:i4>1310782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_Toc531127866</vt:lpwstr>
      </vt:variant>
      <vt:variant>
        <vt:i4>1310782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_Toc531127865</vt:lpwstr>
      </vt:variant>
      <vt:variant>
        <vt:i4>1310782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_Toc531127864</vt:lpwstr>
      </vt:variant>
      <vt:variant>
        <vt:i4>1310782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_Toc531127863</vt:lpwstr>
      </vt:variant>
      <vt:variant>
        <vt:i4>1310782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_Toc531127862</vt:lpwstr>
      </vt:variant>
      <vt:variant>
        <vt:i4>1310782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_Toc531127861</vt:lpwstr>
      </vt:variant>
      <vt:variant>
        <vt:i4>1310782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_Toc531127860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Методические указания к выполнению выпускных квалификационных работ</dc:title>
  <dc:subject>How to write diploma</dc:subject>
  <dc:creator>И.О. Фамилия</dc:creator>
  <cp:keywords/>
  <cp:lastModifiedBy>UrekinaV</cp:lastModifiedBy>
  <cp:revision>18</cp:revision>
  <cp:lastPrinted>2017-10-16T17:31:00Z</cp:lastPrinted>
  <dcterms:created xsi:type="dcterms:W3CDTF">2020-07-15T09:40:00Z</dcterms:created>
  <dcterms:modified xsi:type="dcterms:W3CDTF">2020-07-20T09:20:00Z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http://www.zotero.org/styles/gost-r-7-0-5-2008-numeric</vt:lpwstr>
  </property>
  <property fmtid="{D5CDD505-2E9C-101B-9397-08002B2CF9AE}" pid="15" name="Mendeley Recent Style Name 6_1">
    <vt:lpwstr>Russian GOST R 7.0.5-2008 (numeric)</vt:lpwstr>
  </property>
  <property fmtid="{D5CDD505-2E9C-101B-9397-08002B2CF9AE}" pid="16" name="Mendeley Recent Style Id 7_1">
    <vt:lpwstr>http://csl.mendeley.com/styles/23521041/gost-r-7-0-5-2008-numeric-2</vt:lpwstr>
  </property>
  <property fmtid="{D5CDD505-2E9C-101B-9397-08002B2CF9AE}" pid="17" name="Mendeley Recent Style Name 7_1">
    <vt:lpwstr>Russian GOST R 7.0.5-2008 (numeric) - Gleb Radchenko</vt:lpwstr>
  </property>
  <property fmtid="{D5CDD505-2E9C-101B-9397-08002B2CF9AE}" pid="18" name="Mendeley Recent Style Id 8_1">
    <vt:lpwstr>http://www.zotero.org/styles/gost-r-7-0-5-2008-numeric-alphabetical</vt:lpwstr>
  </property>
  <property fmtid="{D5CDD505-2E9C-101B-9397-08002B2CF9AE}" pid="19" name="Mendeley Recent Style Name 8_1">
    <vt:lpwstr>Russian GOST R 7.0.5-2008 (numeric, sorted alphabetically, Russian)</vt:lpwstr>
  </property>
  <property fmtid="{D5CDD505-2E9C-101B-9397-08002B2CF9AE}" pid="20" name="Mendeley Recent Style Id 9_1">
    <vt:lpwstr>http://csl.mendeley.com/styles/23521041/gost-r-7-0-5-2008-numeric-alphabetical-eng-3</vt:lpwstr>
  </property>
  <property fmtid="{D5CDD505-2E9C-101B-9397-08002B2CF9AE}" pid="21" name="Mendeley Recent Style Name 9_1">
    <vt:lpwstr>Russian GOST v 4 spaces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1c94293c-b5eb-3584-b342-35d040e6e6cd</vt:lpwstr>
  </property>
  <property fmtid="{D5CDD505-2E9C-101B-9397-08002B2CF9AE}" pid="24" name="Mendeley Citation Style_1">
    <vt:lpwstr>http://www.zotero.org/styles/gost-r-7-0-5-2008-numeric-alphabetical</vt:lpwstr>
  </property>
</Properties>
</file>